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7066A" w14:textId="77777777" w:rsidR="00204FC6" w:rsidRPr="00204FC6" w:rsidRDefault="00204FC6" w:rsidP="00281DC8">
      <w:pPr>
        <w:rPr>
          <w:rFonts w:ascii="Arial" w:hAnsi="Arial" w:cs="Arial"/>
          <w:i/>
          <w:sz w:val="16"/>
          <w:szCs w:val="16"/>
        </w:rPr>
      </w:pPr>
    </w:p>
    <w:p w14:paraId="43BE1176" w14:textId="77777777" w:rsidR="005609DB" w:rsidRPr="000F1D3C" w:rsidRDefault="005609DB" w:rsidP="005609DB">
      <w:pPr>
        <w:spacing w:line="276" w:lineRule="auto"/>
        <w:jc w:val="center"/>
        <w:rPr>
          <w:rStyle w:val="longtext"/>
          <w:b/>
          <w:sz w:val="32"/>
          <w:szCs w:val="40"/>
          <w:shd w:val="clear" w:color="auto" w:fill="FFFFFF"/>
        </w:rPr>
      </w:pPr>
      <w:proofErr w:type="spellStart"/>
      <w:r w:rsidRPr="000F1D3C">
        <w:rPr>
          <w:rStyle w:val="longtext"/>
          <w:b/>
          <w:sz w:val="32"/>
          <w:szCs w:val="40"/>
          <w:shd w:val="clear" w:color="auto" w:fill="FFFFFF"/>
        </w:rPr>
        <w:t>PhotoRush</w:t>
      </w:r>
      <w:proofErr w:type="spellEnd"/>
    </w:p>
    <w:p w14:paraId="6DB0A691" w14:textId="77777777" w:rsidR="005609DB" w:rsidRDefault="005609DB" w:rsidP="005609DB">
      <w:pPr>
        <w:spacing w:line="276" w:lineRule="auto"/>
        <w:jc w:val="center"/>
        <w:rPr>
          <w:rStyle w:val="longtext"/>
          <w:b/>
          <w:shd w:val="clear" w:color="auto" w:fill="FFFFFF"/>
        </w:rPr>
      </w:pPr>
    </w:p>
    <w:p w14:paraId="2CF30C8D" w14:textId="77777777" w:rsidR="005609DB" w:rsidRDefault="005609DB" w:rsidP="005609DB">
      <w:pPr>
        <w:spacing w:line="276" w:lineRule="auto"/>
        <w:jc w:val="both"/>
        <w:rPr>
          <w:rStyle w:val="longtext"/>
          <w:shd w:val="clear" w:color="auto" w:fill="FFFFFF"/>
        </w:rPr>
      </w:pPr>
      <w:r>
        <w:rPr>
          <w:rStyle w:val="longtext"/>
          <w:b/>
          <w:shd w:val="clear" w:color="auto" w:fill="FFFFFF"/>
        </w:rPr>
        <w:tab/>
      </w:r>
      <w:proofErr w:type="spellStart"/>
      <w:r>
        <w:rPr>
          <w:rStyle w:val="longtext"/>
          <w:b/>
          <w:shd w:val="clear" w:color="auto" w:fill="FFFFFF"/>
        </w:rPr>
        <w:t>PhotoRush</w:t>
      </w:r>
      <w:proofErr w:type="spellEnd"/>
      <w:r>
        <w:rPr>
          <w:rStyle w:val="longtext"/>
          <w:b/>
          <w:shd w:val="clear" w:color="auto" w:fill="FFFFFF"/>
        </w:rPr>
        <w:t xml:space="preserve"> </w:t>
      </w:r>
      <w:r>
        <w:rPr>
          <w:rStyle w:val="longtext"/>
          <w:shd w:val="clear" w:color="auto" w:fill="FFFFFF"/>
        </w:rPr>
        <w:t>is a simple application where user can add effect to their image or video.</w:t>
      </w:r>
      <w:r w:rsidRPr="00CE0B36">
        <w:t xml:space="preserve"> </w:t>
      </w:r>
      <w:r w:rsidRPr="006C6743">
        <w:t>You as a programmer are asked to create this program</w:t>
      </w:r>
      <w:r>
        <w:rPr>
          <w:rStyle w:val="longtext"/>
          <w:shd w:val="clear" w:color="auto" w:fill="FFFFFF"/>
        </w:rPr>
        <w:t>:</w:t>
      </w:r>
    </w:p>
    <w:p w14:paraId="03354B14" w14:textId="77777777" w:rsidR="005609DB" w:rsidRDefault="005609DB" w:rsidP="005609DB">
      <w:pPr>
        <w:spacing w:line="276" w:lineRule="auto"/>
        <w:jc w:val="both"/>
        <w:rPr>
          <w:rStyle w:val="longtext"/>
          <w:shd w:val="clear" w:color="auto" w:fill="FFFFFF"/>
        </w:rPr>
      </w:pPr>
    </w:p>
    <w:p w14:paraId="2E8DE72E" w14:textId="77777777" w:rsidR="005609DB" w:rsidRDefault="005609DB" w:rsidP="005609DB">
      <w:pPr>
        <w:pStyle w:val="ListParagraph"/>
        <w:numPr>
          <w:ilvl w:val="4"/>
          <w:numId w:val="13"/>
        </w:numPr>
        <w:tabs>
          <w:tab w:val="clear" w:pos="3600"/>
        </w:tabs>
        <w:ind w:left="360"/>
        <w:jc w:val="both"/>
        <w:rPr>
          <w:rStyle w:val="longtext"/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734AD1">
        <w:rPr>
          <w:rStyle w:val="longtext"/>
          <w:rFonts w:ascii="Times New Roman" w:hAnsi="Times New Roman" w:cs="Times New Roman"/>
          <w:b/>
          <w:sz w:val="24"/>
          <w:szCs w:val="24"/>
          <w:shd w:val="clear" w:color="auto" w:fill="FFFFFF"/>
        </w:rPr>
        <w:t>Login Form</w:t>
      </w:r>
    </w:p>
    <w:p w14:paraId="14EA89EF" w14:textId="77777777" w:rsidR="005609DB" w:rsidRDefault="005609DB" w:rsidP="005609DB">
      <w:pPr>
        <w:pStyle w:val="ListParagraph"/>
        <w:numPr>
          <w:ilvl w:val="2"/>
          <w:numId w:val="13"/>
        </w:numPr>
        <w:tabs>
          <w:tab w:val="clear" w:pos="2160"/>
        </w:tabs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734AD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When the </w:t>
      </w:r>
      <w:r w:rsidRPr="00021CD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application is started</w:t>
      </w:r>
      <w:r w:rsidRPr="00734AD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user is asked to </w:t>
      </w:r>
      <w:r w:rsidRPr="00734AD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login</w:t>
      </w:r>
    </w:p>
    <w:p w14:paraId="04BA657A" w14:textId="77777777" w:rsidR="005609DB" w:rsidRPr="002219BF" w:rsidRDefault="005609DB" w:rsidP="005609DB">
      <w:pPr>
        <w:pStyle w:val="ListParagraph"/>
        <w:numPr>
          <w:ilvl w:val="2"/>
          <w:numId w:val="13"/>
        </w:numPr>
        <w:tabs>
          <w:tab w:val="clear" w:pos="2160"/>
        </w:tabs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Components of login form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are :</w:t>
      </w:r>
      <w:proofErr w:type="gramEnd"/>
    </w:p>
    <w:p w14:paraId="7DD3B004" w14:textId="77777777" w:rsidR="005609DB" w:rsidRPr="00437737" w:rsidRDefault="005609DB" w:rsidP="005609D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4003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Label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: Title, Username, Password</w:t>
      </w:r>
    </w:p>
    <w:p w14:paraId="3D147A39" w14:textId="77777777" w:rsidR="005609DB" w:rsidRPr="00437737" w:rsidRDefault="005609DB" w:rsidP="005609D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4003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Text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B4003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Box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: Username, Password</w:t>
      </w:r>
    </w:p>
    <w:p w14:paraId="55A19E6B" w14:textId="77777777" w:rsidR="005609DB" w:rsidRPr="00437737" w:rsidRDefault="005609DB" w:rsidP="005609D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4003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Link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B4003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Label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: Sign Up</w:t>
      </w:r>
    </w:p>
    <w:p w14:paraId="3447542D" w14:textId="77777777" w:rsidR="005609DB" w:rsidRPr="000C48A2" w:rsidRDefault="005609DB" w:rsidP="005609D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4003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Button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: Login</w:t>
      </w:r>
    </w:p>
    <w:p w14:paraId="2F750C01" w14:textId="77777777" w:rsidR="005609DB" w:rsidRPr="009649B0" w:rsidRDefault="005609DB" w:rsidP="005609DB">
      <w:pPr>
        <w:pStyle w:val="ListParagraph"/>
        <w:numPr>
          <w:ilvl w:val="2"/>
          <w:numId w:val="13"/>
        </w:numPr>
        <w:tabs>
          <w:tab w:val="clear" w:pos="2160"/>
        </w:tabs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Validation and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Action :</w:t>
      </w:r>
      <w:proofErr w:type="gramEnd"/>
    </w:p>
    <w:p w14:paraId="385A4B0B" w14:textId="77777777" w:rsidR="005609DB" w:rsidRPr="00C770C0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user click </w:t>
      </w:r>
      <w:r w:rsidRPr="00845143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Login Button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26352E">
        <w:rPr>
          <w:rFonts w:ascii="Times New Roman" w:hAnsi="Times New Roman" w:cs="Times New Roman"/>
          <w:sz w:val="24"/>
          <w:szCs w:val="24"/>
          <w:shd w:val="clear" w:color="auto" w:fill="FFFFFF"/>
        </w:rPr>
        <w:t>then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 application will:</w:t>
      </w:r>
    </w:p>
    <w:p w14:paraId="7AFDC62D" w14:textId="77777777" w:rsidR="005609DB" w:rsidRDefault="005609DB" w:rsidP="005609DB">
      <w:pPr>
        <w:pStyle w:val="ListParagraph"/>
        <w:numPr>
          <w:ilvl w:val="1"/>
          <w:numId w:val="38"/>
        </w:numPr>
        <w:ind w:left="144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Validate </w:t>
      </w:r>
      <w:r w:rsidRPr="006E7AE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username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</w:t>
      </w:r>
      <w:r w:rsidRPr="006E7AE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password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5E7273">
        <w:rPr>
          <w:rFonts w:ascii="Times New Roman" w:hAnsi="Times New Roman" w:cs="Times New Roman"/>
          <w:sz w:val="24"/>
          <w:szCs w:val="24"/>
          <w:shd w:val="clear" w:color="auto" w:fill="FFFFFF"/>
        </w:rPr>
        <w:t>field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must be </w:t>
      </w:r>
      <w:r w:rsidRPr="006E7AE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filled</w:t>
      </w:r>
    </w:p>
    <w:p w14:paraId="74A89CBD" w14:textId="77777777" w:rsidR="005609DB" w:rsidRPr="00007E84" w:rsidRDefault="005609DB" w:rsidP="005609DB">
      <w:pPr>
        <w:pStyle w:val="ListParagraph"/>
        <w:numPr>
          <w:ilvl w:val="1"/>
          <w:numId w:val="38"/>
        </w:numPr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63B76">
        <w:rPr>
          <w:rFonts w:ascii="Times New Roman" w:hAnsi="Times New Roman" w:cs="Times New Roman"/>
          <w:sz w:val="24"/>
          <w:szCs w:val="24"/>
          <w:shd w:val="clear" w:color="auto" w:fill="FFFFFF"/>
        </w:rPr>
        <w:t>Validate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07E8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username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must be a </w:t>
      </w:r>
      <w:r w:rsidRPr="00007E8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registered username</w:t>
      </w:r>
    </w:p>
    <w:p w14:paraId="0391EA30" w14:textId="77777777" w:rsidR="005609DB" w:rsidRPr="00007E84" w:rsidRDefault="005609DB" w:rsidP="005609DB">
      <w:pPr>
        <w:pStyle w:val="ListParagraph"/>
        <w:numPr>
          <w:ilvl w:val="1"/>
          <w:numId w:val="38"/>
        </w:numPr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07E8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Validate </w:t>
      </w:r>
      <w:r w:rsidRPr="00007E8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password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must be </w:t>
      </w:r>
      <w:r w:rsidRPr="00007E8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same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with the </w:t>
      </w:r>
      <w:r w:rsidRPr="00007E8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registered username’s password</w:t>
      </w:r>
    </w:p>
    <w:p w14:paraId="0FD1D9BB" w14:textId="77777777" w:rsidR="005609DB" w:rsidRPr="00BD6048" w:rsidRDefault="005609DB" w:rsidP="005609DB">
      <w:pPr>
        <w:pStyle w:val="ListParagraph"/>
        <w:numPr>
          <w:ilvl w:val="1"/>
          <w:numId w:val="38"/>
        </w:numPr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052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user </w:t>
      </w:r>
      <w:r w:rsidRPr="0020525D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input data correctly</w:t>
      </w:r>
      <w:r w:rsidRPr="002052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the application will redirect to</w:t>
      </w:r>
      <w:r w:rsidRPr="002052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home page</w:t>
      </w:r>
    </w:p>
    <w:p w14:paraId="009A8772" w14:textId="77777777" w:rsidR="005609DB" w:rsidRPr="006154B7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user click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Sign Up Link Label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then the application will redirect to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Register F</w:t>
      </w:r>
      <w:r w:rsidRPr="00915F8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orm</w:t>
      </w:r>
    </w:p>
    <w:p w14:paraId="434ACFD8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b/>
          <w:noProof/>
          <w:shd w:val="clear" w:color="auto" w:fill="FFFFFF"/>
        </w:rPr>
        <w:drawing>
          <wp:inline distT="0" distB="0" distL="0" distR="0" wp14:anchorId="5605D9F9" wp14:editId="398800DF">
            <wp:extent cx="2638425" cy="3687624"/>
            <wp:effectExtent l="19050" t="0" r="9525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76" cy="369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146A7D" w14:textId="77777777" w:rsidR="005609DB" w:rsidRPr="000F1D3C" w:rsidRDefault="005609DB" w:rsidP="005609DB">
      <w:pPr>
        <w:pStyle w:val="ListParagraph"/>
        <w:ind w:left="1080"/>
        <w:jc w:val="center"/>
        <w:rPr>
          <w:rStyle w:val="longtext"/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Login Form</w:t>
      </w:r>
    </w:p>
    <w:p w14:paraId="3245F442" w14:textId="77777777" w:rsidR="005609DB" w:rsidRDefault="005609DB" w:rsidP="005609DB">
      <w:pPr>
        <w:pStyle w:val="ListParagraph"/>
        <w:numPr>
          <w:ilvl w:val="0"/>
          <w:numId w:val="39"/>
        </w:numPr>
        <w:tabs>
          <w:tab w:val="clear" w:pos="3600"/>
        </w:tabs>
        <w:ind w:left="360"/>
        <w:jc w:val="both"/>
        <w:rPr>
          <w:rStyle w:val="longtext"/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Style w:val="longtext"/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Register Form</w:t>
      </w:r>
    </w:p>
    <w:p w14:paraId="40B86051" w14:textId="77777777" w:rsidR="005609DB" w:rsidRPr="002219BF" w:rsidRDefault="005609DB" w:rsidP="005609DB">
      <w:pPr>
        <w:pStyle w:val="ListParagraph"/>
        <w:numPr>
          <w:ilvl w:val="2"/>
          <w:numId w:val="13"/>
        </w:numPr>
        <w:tabs>
          <w:tab w:val="clear" w:pos="2160"/>
        </w:tabs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Components of register form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are :</w:t>
      </w:r>
      <w:proofErr w:type="gramEnd"/>
    </w:p>
    <w:p w14:paraId="7C53E32E" w14:textId="77777777" w:rsidR="005609DB" w:rsidRPr="00437737" w:rsidRDefault="005609DB" w:rsidP="005609D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4003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Label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: Title, Name, Username, Password, Email</w:t>
      </w:r>
    </w:p>
    <w:p w14:paraId="393F6129" w14:textId="77777777" w:rsidR="005609DB" w:rsidRPr="00912F92" w:rsidRDefault="005609DB" w:rsidP="005609D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4003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Text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B4003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Box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: Name, Username, Password, Email</w:t>
      </w:r>
    </w:p>
    <w:p w14:paraId="4F7F28B3" w14:textId="77777777" w:rsidR="005609DB" w:rsidRPr="00BB7D55" w:rsidRDefault="005609DB" w:rsidP="005609D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Button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F0AAC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Register</w:t>
      </w:r>
    </w:p>
    <w:p w14:paraId="5C494DD1" w14:textId="77777777" w:rsidR="005609DB" w:rsidRPr="008654C6" w:rsidRDefault="005609DB" w:rsidP="005609DB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Link Label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F0AAC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Login</w:t>
      </w:r>
    </w:p>
    <w:p w14:paraId="033B2F42" w14:textId="77777777" w:rsidR="005609DB" w:rsidRPr="000C48A2" w:rsidRDefault="005609DB" w:rsidP="005609DB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1090B2C6" w14:textId="77777777" w:rsidR="005609DB" w:rsidRPr="009649B0" w:rsidRDefault="005609DB" w:rsidP="005609DB">
      <w:pPr>
        <w:pStyle w:val="ListParagraph"/>
        <w:numPr>
          <w:ilvl w:val="2"/>
          <w:numId w:val="13"/>
        </w:numPr>
        <w:tabs>
          <w:tab w:val="clear" w:pos="2160"/>
        </w:tabs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Validation and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Action :</w:t>
      </w:r>
      <w:proofErr w:type="gramEnd"/>
    </w:p>
    <w:p w14:paraId="1A270776" w14:textId="77777777" w:rsidR="005609DB" w:rsidRPr="00C770C0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user click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Register</w:t>
      </w:r>
      <w:r w:rsidRPr="00845143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Button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26352E">
        <w:rPr>
          <w:rFonts w:ascii="Times New Roman" w:hAnsi="Times New Roman" w:cs="Times New Roman"/>
          <w:sz w:val="24"/>
          <w:szCs w:val="24"/>
          <w:shd w:val="clear" w:color="auto" w:fill="FFFFFF"/>
        </w:rPr>
        <w:t>then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 application will:</w:t>
      </w:r>
    </w:p>
    <w:p w14:paraId="665606D1" w14:textId="77777777" w:rsidR="005609DB" w:rsidRDefault="005609DB" w:rsidP="005609DB">
      <w:pPr>
        <w:pStyle w:val="ListParagraph"/>
        <w:numPr>
          <w:ilvl w:val="1"/>
          <w:numId w:val="38"/>
        </w:numPr>
        <w:ind w:left="144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Validate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name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6E7AE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username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6E7AE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password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and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email </w:t>
      </w:r>
      <w:r w:rsidRPr="005E7273">
        <w:rPr>
          <w:rFonts w:ascii="Times New Roman" w:hAnsi="Times New Roman" w:cs="Times New Roman"/>
          <w:sz w:val="24"/>
          <w:szCs w:val="24"/>
          <w:shd w:val="clear" w:color="auto" w:fill="FFFFFF"/>
        </w:rPr>
        <w:t>field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must be </w:t>
      </w:r>
      <w:r w:rsidRPr="006E7AE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filled</w:t>
      </w:r>
    </w:p>
    <w:p w14:paraId="0D506EAC" w14:textId="77777777" w:rsidR="005609DB" w:rsidRDefault="005609DB" w:rsidP="005609DB">
      <w:pPr>
        <w:pStyle w:val="ListParagraph"/>
        <w:numPr>
          <w:ilvl w:val="1"/>
          <w:numId w:val="38"/>
        </w:numPr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63B76">
        <w:rPr>
          <w:rFonts w:ascii="Times New Roman" w:hAnsi="Times New Roman" w:cs="Times New Roman"/>
          <w:sz w:val="24"/>
          <w:szCs w:val="24"/>
          <w:shd w:val="clear" w:color="auto" w:fill="FFFFFF"/>
        </w:rPr>
        <w:t>Validate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name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must be in following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format :</w:t>
      </w:r>
      <w:proofErr w:type="gramEnd"/>
    </w:p>
    <w:p w14:paraId="61B281CB" w14:textId="77777777" w:rsidR="005609DB" w:rsidRPr="000769B4" w:rsidRDefault="005609DB" w:rsidP="005609DB">
      <w:pPr>
        <w:pStyle w:val="ListParagraph"/>
        <w:numPr>
          <w:ilvl w:val="2"/>
          <w:numId w:val="38"/>
        </w:numPr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Name character </w:t>
      </w:r>
      <w:r w:rsidRPr="00C931A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length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must be </w:t>
      </w:r>
      <w:r w:rsidRPr="00C931A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between 3 - 20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182A2343" w14:textId="77777777" w:rsidR="005609DB" w:rsidRDefault="005609DB" w:rsidP="005609DB">
      <w:pPr>
        <w:pStyle w:val="ListParagraph"/>
        <w:numPr>
          <w:ilvl w:val="1"/>
          <w:numId w:val="38"/>
        </w:numPr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07E8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Validate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username </w:t>
      </w:r>
      <w:r w:rsidRPr="009C6F6F">
        <w:rPr>
          <w:rFonts w:ascii="Times New Roman" w:hAnsi="Times New Roman" w:cs="Times New Roman"/>
          <w:sz w:val="24"/>
          <w:szCs w:val="24"/>
          <w:shd w:val="clear" w:color="auto" w:fill="FFFFFF"/>
        </w:rPr>
        <w:t>must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9C6F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be in following </w:t>
      </w:r>
      <w:proofErr w:type="gramStart"/>
      <w:r w:rsidRPr="009C6F6F">
        <w:rPr>
          <w:rFonts w:ascii="Times New Roman" w:hAnsi="Times New Roman" w:cs="Times New Roman"/>
          <w:sz w:val="24"/>
          <w:szCs w:val="24"/>
          <w:shd w:val="clear" w:color="auto" w:fill="FFFFFF"/>
        </w:rPr>
        <w:t>conditions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9C6F6F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</w:p>
    <w:p w14:paraId="23978501" w14:textId="77777777" w:rsidR="005609DB" w:rsidRPr="00007E84" w:rsidRDefault="005609DB" w:rsidP="005609DB">
      <w:pPr>
        <w:pStyle w:val="ListParagraph"/>
        <w:numPr>
          <w:ilvl w:val="2"/>
          <w:numId w:val="38"/>
        </w:numPr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Username character </w:t>
      </w:r>
      <w:r w:rsidRPr="00C931A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length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must be </w:t>
      </w:r>
      <w:r w:rsidRPr="00C931A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between 3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–</w:t>
      </w:r>
      <w:r w:rsidRPr="00C931A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15</w:t>
      </w:r>
    </w:p>
    <w:p w14:paraId="06D62BAB" w14:textId="77777777" w:rsidR="005609DB" w:rsidRPr="009C6F6F" w:rsidRDefault="005609DB" w:rsidP="005609DB">
      <w:pPr>
        <w:pStyle w:val="ListParagraph"/>
        <w:numPr>
          <w:ilvl w:val="1"/>
          <w:numId w:val="38"/>
        </w:numPr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07E8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Validate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password </w:t>
      </w:r>
      <w:r w:rsidRPr="009C6F6F">
        <w:rPr>
          <w:rFonts w:ascii="Times New Roman" w:hAnsi="Times New Roman" w:cs="Times New Roman"/>
          <w:sz w:val="24"/>
          <w:szCs w:val="24"/>
          <w:shd w:val="clear" w:color="auto" w:fill="FFFFFF"/>
        </w:rPr>
        <w:t>must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9C6F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be in following </w:t>
      </w:r>
      <w:proofErr w:type="gramStart"/>
      <w:r w:rsidRPr="009C6F6F">
        <w:rPr>
          <w:rFonts w:ascii="Times New Roman" w:hAnsi="Times New Roman" w:cs="Times New Roman"/>
          <w:sz w:val="24"/>
          <w:szCs w:val="24"/>
          <w:shd w:val="clear" w:color="auto" w:fill="FFFFFF"/>
        </w:rPr>
        <w:t>conditions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9C6F6F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</w:p>
    <w:p w14:paraId="6155EA5A" w14:textId="77777777" w:rsidR="005609DB" w:rsidRPr="000D1646" w:rsidRDefault="005609DB" w:rsidP="005609DB">
      <w:pPr>
        <w:pStyle w:val="ListParagraph"/>
        <w:numPr>
          <w:ilvl w:val="2"/>
          <w:numId w:val="38"/>
        </w:numPr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Password character </w:t>
      </w:r>
      <w:r w:rsidRPr="00C931A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length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must be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between 6</w:t>
      </w:r>
      <w:r w:rsidRPr="00C931A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-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20</w:t>
      </w:r>
      <w:r w:rsidRPr="000D164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380C777B" w14:textId="77777777" w:rsidR="005609DB" w:rsidRPr="00C931AA" w:rsidRDefault="005609DB" w:rsidP="005609DB">
      <w:pPr>
        <w:pStyle w:val="ListParagraph"/>
        <w:numPr>
          <w:ilvl w:val="2"/>
          <w:numId w:val="38"/>
        </w:numPr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164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Must be </w:t>
      </w:r>
      <w:r w:rsidRPr="000D164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Alphanumeric</w:t>
      </w:r>
    </w:p>
    <w:p w14:paraId="51507C07" w14:textId="77777777" w:rsidR="005609DB" w:rsidRDefault="005609DB" w:rsidP="005609DB">
      <w:pPr>
        <w:pStyle w:val="ListParagraph"/>
        <w:numPr>
          <w:ilvl w:val="1"/>
          <w:numId w:val="38"/>
        </w:numPr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63B76">
        <w:rPr>
          <w:rFonts w:ascii="Times New Roman" w:hAnsi="Times New Roman" w:cs="Times New Roman"/>
          <w:sz w:val="24"/>
          <w:szCs w:val="24"/>
          <w:shd w:val="clear" w:color="auto" w:fill="FFFFFF"/>
        </w:rPr>
        <w:t>Validate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email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must be in following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format :</w:t>
      </w:r>
      <w:proofErr w:type="gramEnd"/>
    </w:p>
    <w:p w14:paraId="17B30A49" w14:textId="77777777" w:rsidR="005609DB" w:rsidRPr="000D1646" w:rsidRDefault="005609DB" w:rsidP="005609DB">
      <w:pPr>
        <w:pStyle w:val="ListParagraph"/>
        <w:numPr>
          <w:ilvl w:val="2"/>
          <w:numId w:val="38"/>
        </w:numPr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164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Email must contain </w:t>
      </w:r>
      <w:proofErr w:type="gramStart"/>
      <w:r w:rsidRPr="000D1646">
        <w:rPr>
          <w:rFonts w:ascii="Times New Roman" w:hAnsi="Times New Roman" w:cs="Times New Roman"/>
          <w:sz w:val="24"/>
          <w:szCs w:val="24"/>
          <w:shd w:val="clear" w:color="auto" w:fill="FFFFFF"/>
        </w:rPr>
        <w:t>At</w:t>
      </w:r>
      <w:proofErr w:type="gramEnd"/>
      <w:r w:rsidRPr="000D164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(@) character </w:t>
      </w:r>
    </w:p>
    <w:p w14:paraId="4A9E6205" w14:textId="77777777" w:rsidR="005609DB" w:rsidRPr="00BD6048" w:rsidRDefault="005609DB" w:rsidP="005609DB">
      <w:pPr>
        <w:pStyle w:val="ListParagraph"/>
        <w:numPr>
          <w:ilvl w:val="1"/>
          <w:numId w:val="38"/>
        </w:numPr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052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user </w:t>
      </w:r>
      <w:r w:rsidRPr="0020525D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input data correctly</w:t>
      </w:r>
      <w:r w:rsidRPr="002052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new user data will be registered and </w:t>
      </w:r>
      <w:r w:rsidRPr="000D164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back to login form</w:t>
      </w:r>
    </w:p>
    <w:p w14:paraId="392328F1" w14:textId="77777777" w:rsidR="005609DB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user click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Login Link Label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the application will redirect back to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login</w:t>
      </w:r>
      <w:r w:rsidRPr="00915F8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form</w:t>
      </w:r>
    </w:p>
    <w:p w14:paraId="14E67833" w14:textId="77777777" w:rsidR="005609DB" w:rsidRDefault="005609DB" w:rsidP="005609DB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689DFD6A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b/>
          <w:noProof/>
          <w:shd w:val="clear" w:color="auto" w:fill="FFFFFF"/>
        </w:rPr>
        <w:drawing>
          <wp:inline distT="0" distB="0" distL="0" distR="0" wp14:anchorId="31963591" wp14:editId="6A91CB3F">
            <wp:extent cx="2480646" cy="3467100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646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FB0E4" w14:textId="77777777" w:rsidR="005609DB" w:rsidRPr="00035877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 xml:space="preserve">Register Form </w:t>
      </w:r>
    </w:p>
    <w:p w14:paraId="4501C516" w14:textId="77777777" w:rsidR="005609DB" w:rsidRDefault="005609DB" w:rsidP="005609DB">
      <w:pPr>
        <w:pStyle w:val="ListParagraph"/>
        <w:numPr>
          <w:ilvl w:val="0"/>
          <w:numId w:val="39"/>
        </w:numPr>
        <w:tabs>
          <w:tab w:val="clear" w:pos="360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Home Page</w:t>
      </w:r>
    </w:p>
    <w:p w14:paraId="6FF2C7EA" w14:textId="77777777" w:rsidR="005609DB" w:rsidRDefault="005609DB" w:rsidP="005609DB">
      <w:pPr>
        <w:pStyle w:val="ListParagraph"/>
        <w:numPr>
          <w:ilvl w:val="2"/>
          <w:numId w:val="13"/>
        </w:numPr>
        <w:tabs>
          <w:tab w:val="clear" w:pos="2160"/>
        </w:tabs>
        <w:ind w:left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When the home page is opened, user will be asked </w:t>
      </w:r>
      <w:r w:rsidRPr="000358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to browse image or video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4FEC3D90" w14:textId="77777777" w:rsidR="005609DB" w:rsidRPr="007E4AA4" w:rsidRDefault="005609DB" w:rsidP="005609DB">
      <w:pPr>
        <w:pStyle w:val="ListParagraph"/>
        <w:numPr>
          <w:ilvl w:val="2"/>
          <w:numId w:val="13"/>
        </w:numPr>
        <w:tabs>
          <w:tab w:val="clear" w:pos="2160"/>
        </w:tabs>
        <w:ind w:left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Components of home page are</w:t>
      </w:r>
      <w:r w:rsidRPr="00FC0A89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3502AA56" w14:textId="77777777" w:rsidR="005609DB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E4AA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Picture Box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: Show image or video cho</w:t>
      </w:r>
      <w:r w:rsidRPr="007E4AA4">
        <w:rPr>
          <w:rFonts w:ascii="Times New Roman" w:hAnsi="Times New Roman" w:cs="Times New Roman"/>
          <w:sz w:val="24"/>
          <w:szCs w:val="24"/>
          <w:shd w:val="clear" w:color="auto" w:fill="FFFFFF"/>
        </w:rPr>
        <w:t>sen</w:t>
      </w:r>
    </w:p>
    <w:p w14:paraId="424D63BC" w14:textId="77777777" w:rsidR="005609DB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Label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 Show image or video file name when chosen</w:t>
      </w:r>
    </w:p>
    <w:p w14:paraId="2DF7E982" w14:textId="77777777" w:rsidR="005609DB" w:rsidRPr="00C25700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Button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="00E42E4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Browse Image, browse video, grayscale, threshold, smoothing, shape detection, object detection, edge detection</w:t>
      </w:r>
    </w:p>
    <w:p w14:paraId="1AC5DB46" w14:textId="77777777" w:rsidR="005609DB" w:rsidRPr="00834FC2" w:rsidRDefault="005609DB" w:rsidP="005609DB">
      <w:pPr>
        <w:pStyle w:val="ListParagraph"/>
        <w:numPr>
          <w:ilvl w:val="2"/>
          <w:numId w:val="13"/>
        </w:numPr>
        <w:tabs>
          <w:tab w:val="clear" w:pos="2160"/>
        </w:tabs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Validation and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Action :</w:t>
      </w:r>
      <w:proofErr w:type="gramEnd"/>
    </w:p>
    <w:p w14:paraId="3379C500" w14:textId="77777777" w:rsidR="005609DB" w:rsidRPr="00BA6C77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user </w:t>
      </w:r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haven’t </w:t>
      </w:r>
      <w:proofErr w:type="gramStart"/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choose</w:t>
      </w:r>
      <w:proofErr w:type="gramEnd"/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image or video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311DD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effect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button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will be </w:t>
      </w:r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disable</w:t>
      </w:r>
    </w:p>
    <w:p w14:paraId="61877028" w14:textId="77777777" w:rsidR="005609DB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user </w:t>
      </w:r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choose browse image button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then it will </w:t>
      </w:r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only filter image file extension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r w:rsidRPr="00311DD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.jpg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311DD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.jpeg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311DD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</w:t>
      </w:r>
      <w:proofErr w:type="spellStart"/>
      <w:r w:rsidRPr="00311DD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).</w:t>
      </w:r>
    </w:p>
    <w:p w14:paraId="23E6A299" w14:textId="77777777" w:rsidR="005609DB" w:rsidRPr="00C25700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user </w:t>
      </w:r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choose browse video button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then it will </w:t>
      </w:r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only filter video file extension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r w:rsidRPr="00311DD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.mp4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).</w:t>
      </w:r>
    </w:p>
    <w:p w14:paraId="61F888EB" w14:textId="77777777" w:rsidR="005609DB" w:rsidRPr="00BA6C77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user </w:t>
      </w:r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haven’t </w:t>
      </w:r>
      <w:proofErr w:type="gramStart"/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choose</w:t>
      </w:r>
      <w:proofErr w:type="gramEnd"/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any picture or video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then there is a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label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“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Browse Image or Video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”</w:t>
      </w:r>
    </w:p>
    <w:p w14:paraId="16A98833" w14:textId="77777777" w:rsidR="005609DB" w:rsidRPr="0037469A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Only </w:t>
      </w:r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grayscale button and object detection button enable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when </w:t>
      </w:r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video file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chosen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and </w:t>
      </w:r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enable all effect buttons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when </w:t>
      </w:r>
      <w:r w:rsidRPr="00BA6C7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image file is chosen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0DAC46E" w14:textId="77777777" w:rsidR="005609DB" w:rsidRPr="00C25700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If user choose effect button, the effect form will show up based on the effect button chosen.</w:t>
      </w:r>
    </w:p>
    <w:p w14:paraId="63AE5067" w14:textId="77777777" w:rsidR="005609DB" w:rsidRPr="00BA6C77" w:rsidRDefault="005609DB" w:rsidP="005609DB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314F7236" w14:textId="77777777" w:rsidR="005609DB" w:rsidRDefault="005609DB" w:rsidP="005609DB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b/>
          <w:noProof/>
          <w:shd w:val="clear" w:color="auto" w:fill="FFFFFF"/>
        </w:rPr>
        <w:drawing>
          <wp:inline distT="0" distB="0" distL="0" distR="0" wp14:anchorId="762F2C57" wp14:editId="0AC4FA7F">
            <wp:extent cx="2762250" cy="36493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649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DD4B0C" w14:textId="77777777" w:rsidR="005609DB" w:rsidRDefault="005609DB" w:rsidP="005609DB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Home Page when no image or video chosen</w:t>
      </w:r>
    </w:p>
    <w:p w14:paraId="7794E57F" w14:textId="77777777" w:rsidR="005609DB" w:rsidRDefault="005609DB" w:rsidP="005609DB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263526AF" w14:textId="77777777" w:rsidR="005609DB" w:rsidRDefault="005609DB" w:rsidP="005609DB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6019D0A1" w14:textId="77777777" w:rsidR="005609DB" w:rsidRDefault="005609DB" w:rsidP="005609DB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59658E26" w14:textId="77777777" w:rsidR="005609DB" w:rsidRDefault="005609DB" w:rsidP="005609DB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b/>
          <w:noProof/>
          <w:shd w:val="clear" w:color="auto" w:fill="FFFFFF"/>
        </w:rPr>
        <w:drawing>
          <wp:inline distT="0" distB="0" distL="0" distR="0" wp14:anchorId="41CA9B66" wp14:editId="14B879EA">
            <wp:extent cx="2861471" cy="37804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38" cy="378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B2398" w14:textId="77777777" w:rsidR="005609DB" w:rsidRDefault="005609DB" w:rsidP="005609DB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Home Page when image is chosen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br/>
      </w:r>
    </w:p>
    <w:p w14:paraId="4E614540" w14:textId="77777777" w:rsidR="005609DB" w:rsidRDefault="005609DB" w:rsidP="005609DB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04AA8996" w14:textId="77777777" w:rsidR="005609DB" w:rsidRDefault="005609DB" w:rsidP="005609DB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b/>
          <w:noProof/>
          <w:shd w:val="clear" w:color="auto" w:fill="FFFFFF"/>
        </w:rPr>
        <w:lastRenderedPageBreak/>
        <w:drawing>
          <wp:inline distT="0" distB="0" distL="0" distR="0" wp14:anchorId="0429C208" wp14:editId="51054CFA">
            <wp:extent cx="2833386" cy="3743325"/>
            <wp:effectExtent l="19050" t="0" r="5064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254" cy="374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6CF119" w14:textId="77777777" w:rsidR="005609DB" w:rsidRPr="002B02A1" w:rsidRDefault="005609DB" w:rsidP="005609DB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Home Page when video is chosen</w:t>
      </w:r>
      <w:r>
        <w:rPr>
          <w:b/>
          <w:shd w:val="clear" w:color="auto" w:fill="FFFFFF"/>
        </w:rPr>
        <w:br w:type="page"/>
      </w:r>
    </w:p>
    <w:p w14:paraId="776A08FF" w14:textId="77777777" w:rsidR="005609DB" w:rsidRDefault="005609DB" w:rsidP="005609DB">
      <w:pPr>
        <w:pStyle w:val="ListParagraph"/>
        <w:numPr>
          <w:ilvl w:val="0"/>
          <w:numId w:val="39"/>
        </w:numPr>
        <w:tabs>
          <w:tab w:val="clear" w:pos="360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Grayscale Form</w:t>
      </w:r>
    </w:p>
    <w:p w14:paraId="39E81254" w14:textId="77777777" w:rsidR="005609DB" w:rsidRPr="00A300B1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Components of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post form</w:t>
      </w:r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>are :</w:t>
      </w:r>
      <w:proofErr w:type="gramEnd"/>
    </w:p>
    <w:p w14:paraId="1713E561" w14:textId="77777777" w:rsidR="005609DB" w:rsidRPr="00624557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Picture Box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24557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Chosen image or video</w:t>
      </w:r>
    </w:p>
    <w:p w14:paraId="71536AF0" w14:textId="77777777" w:rsidR="005609DB" w:rsidRPr="00624557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Button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24557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Save image</w:t>
      </w:r>
    </w:p>
    <w:p w14:paraId="283A7BF0" w14:textId="77777777" w:rsidR="005609DB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When the grayscale form is opened, </w:t>
      </w:r>
      <w:r w:rsidRPr="00155DA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it will </w:t>
      </w:r>
      <w:r w:rsidRPr="002B02A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show gray scaled image or video</w:t>
      </w:r>
    </w:p>
    <w:p w14:paraId="66B17EAD" w14:textId="77777777" w:rsidR="005609DB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B02A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Save Image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B02A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button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only shown when image file is chosen</w:t>
      </w:r>
    </w:p>
    <w:p w14:paraId="4255A08B" w14:textId="77777777" w:rsidR="005609DB" w:rsidRPr="002B02A1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gray scaled video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will play</w:t>
      </w:r>
      <w:r w:rsidRPr="002B02A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automatically</w:t>
      </w:r>
    </w:p>
    <w:p w14:paraId="69FCCB56" w14:textId="77777777" w:rsidR="005609DB" w:rsidRPr="00CC6F47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B02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Validation and </w:t>
      </w:r>
      <w:proofErr w:type="gramStart"/>
      <w:r w:rsidRPr="002B02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Action </w:t>
      </w:r>
      <w:r w:rsidRPr="002B02A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:</w:t>
      </w:r>
      <w:proofErr w:type="gramEnd"/>
    </w:p>
    <w:p w14:paraId="22119017" w14:textId="77777777" w:rsidR="005609DB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0F8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user click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Save Button</w:t>
      </w:r>
      <w:r w:rsidR="00E00C2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then </w:t>
      </w:r>
      <w:proofErr w:type="spellStart"/>
      <w:r w:rsidR="00E00C27">
        <w:rPr>
          <w:rFonts w:ascii="Times New Roman" w:hAnsi="Times New Roman" w:cs="Times New Roman"/>
          <w:sz w:val="24"/>
          <w:szCs w:val="24"/>
          <w:shd w:val="clear" w:color="auto" w:fill="FFFFFF"/>
        </w:rPr>
        <w:t>gray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scaled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image will be saved with file name </w:t>
      </w:r>
      <w:r w:rsidRPr="002B02A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Graycaled.jpeg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and </w:t>
      </w:r>
      <w:r w:rsidRPr="00273748">
        <w:rPr>
          <w:rFonts w:ascii="Times New Roman" w:hAnsi="Times New Roman" w:cs="Times New Roman"/>
          <w:sz w:val="24"/>
          <w:szCs w:val="24"/>
          <w:shd w:val="clear" w:color="auto" w:fill="FFFFFF"/>
        </w:rPr>
        <w:t>show message “</w:t>
      </w:r>
      <w:r w:rsidRPr="0027374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Image Saved to [Save Place]</w:t>
      </w:r>
      <w:r w:rsidRPr="00273748">
        <w:rPr>
          <w:rFonts w:ascii="Times New Roman" w:hAnsi="Times New Roman" w:cs="Times New Roman"/>
          <w:sz w:val="24"/>
          <w:szCs w:val="24"/>
          <w:shd w:val="clear" w:color="auto" w:fill="FFFFFF"/>
        </w:rPr>
        <w:t>”.</w:t>
      </w:r>
    </w:p>
    <w:p w14:paraId="16D180C6" w14:textId="77777777" w:rsidR="005609DB" w:rsidRDefault="005609DB" w:rsidP="005609DB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7E45EB2A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b/>
          <w:noProof/>
          <w:shd w:val="clear" w:color="auto" w:fill="FFFFFF"/>
        </w:rPr>
        <w:drawing>
          <wp:inline distT="0" distB="0" distL="0" distR="0" wp14:anchorId="5366E2C5" wp14:editId="2D167224">
            <wp:extent cx="3261995" cy="3316605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5BB626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Grayscale Form with gray scaled image</w:t>
      </w:r>
    </w:p>
    <w:p w14:paraId="6867AE70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6C9BE856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342D096E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512588FF" wp14:editId="28058823">
            <wp:extent cx="3065344" cy="3079945"/>
            <wp:effectExtent l="19050" t="0" r="1706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2540" t="22761" r="62276" b="32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59" cy="3100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CF80E0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Grayscale</w:t>
      </w:r>
      <w:r w:rsidRPr="0016605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Form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when gray scaled image is saved</w:t>
      </w:r>
    </w:p>
    <w:p w14:paraId="398FE8E4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60E652A9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b/>
          <w:noProof/>
          <w:shd w:val="clear" w:color="auto" w:fill="FFFFFF"/>
        </w:rPr>
        <w:drawing>
          <wp:inline distT="0" distB="0" distL="0" distR="0" wp14:anchorId="774476F6" wp14:editId="1894A9D0">
            <wp:extent cx="3261995" cy="3316605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FE0371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16605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Post Form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when gray scaled video play</w:t>
      </w:r>
    </w:p>
    <w:p w14:paraId="71D71563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635C633C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6A57E0C4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4856B597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41813B65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15D06DDB" w14:textId="77777777" w:rsidR="005609DB" w:rsidRDefault="005609DB" w:rsidP="005609DB">
      <w:pPr>
        <w:pStyle w:val="ListParagraph"/>
        <w:numPr>
          <w:ilvl w:val="0"/>
          <w:numId w:val="39"/>
        </w:numPr>
        <w:tabs>
          <w:tab w:val="clear" w:pos="360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Threshold Form</w:t>
      </w:r>
    </w:p>
    <w:p w14:paraId="78132E11" w14:textId="77777777" w:rsidR="005609DB" w:rsidRPr="00A300B1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Components of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post form</w:t>
      </w:r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>are :</w:t>
      </w:r>
      <w:proofErr w:type="gramEnd"/>
    </w:p>
    <w:p w14:paraId="12DB3545" w14:textId="77777777" w:rsidR="005609DB" w:rsidRPr="003D2730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Picture Box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24557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Chosen image </w:t>
      </w:r>
    </w:p>
    <w:p w14:paraId="7E974B8A" w14:textId="77777777" w:rsidR="005609DB" w:rsidRPr="003D2730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Combo Box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 Binary, Binary Inverse, Zero, Zero Inverse</w:t>
      </w:r>
    </w:p>
    <w:p w14:paraId="0D39E52C" w14:textId="77777777" w:rsidR="005609DB" w:rsidRPr="00624557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Numeric Up Down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: High value, low value</w:t>
      </w:r>
    </w:p>
    <w:p w14:paraId="01197C2A" w14:textId="77777777" w:rsidR="005609DB" w:rsidRPr="003D2730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Button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24557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Save image</w:t>
      </w:r>
    </w:p>
    <w:p w14:paraId="49BD0D0E" w14:textId="77777777" w:rsidR="005609DB" w:rsidRPr="00624557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Label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 High, low</w:t>
      </w:r>
    </w:p>
    <w:p w14:paraId="74AABBF5" w14:textId="77777777" w:rsidR="005609DB" w:rsidRPr="003D2730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When the threshold form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is</w:t>
      </w:r>
      <w:r>
        <w:rPr>
          <w:rStyle w:val="CommentReference"/>
          <w:rFonts w:ascii="Times New Roman" w:eastAsia="MS Mincho" w:hAnsi="Times New Roman" w:cs="Times New Roman"/>
          <w:lang w:eastAsia="ja-JP"/>
        </w:rPr>
        <w:t xml:space="preserve"> 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opened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155DA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it will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show image with selected threshold effect </w:t>
      </w:r>
    </w:p>
    <w:p w14:paraId="54F9A48F" w14:textId="77777777" w:rsidR="005609DB" w:rsidRPr="003D2730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Numeric up down high and low values determine threshold effect and make effect will whenever value changed</w:t>
      </w:r>
    </w:p>
    <w:p w14:paraId="082AD3D9" w14:textId="77777777" w:rsidR="005609DB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Threshold effect also change when combo box item is changed</w:t>
      </w:r>
    </w:p>
    <w:p w14:paraId="6E0DF3C3" w14:textId="77777777" w:rsidR="005609DB" w:rsidRPr="00CC6F47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B02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Validation and </w:t>
      </w:r>
      <w:proofErr w:type="gramStart"/>
      <w:r w:rsidRPr="002B02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Action </w:t>
      </w:r>
      <w:r w:rsidRPr="002B02A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:</w:t>
      </w:r>
      <w:proofErr w:type="gramEnd"/>
    </w:p>
    <w:p w14:paraId="284D6811" w14:textId="77777777" w:rsidR="005609DB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0F8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user click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Save Button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then image with threshold effect will be saved with file name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[Threshold type] </w:t>
      </w:r>
      <w:r w:rsidRPr="002B02A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.jpeg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and show “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Image saved to [Save Place]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” message box.</w:t>
      </w:r>
    </w:p>
    <w:p w14:paraId="3C9E2121" w14:textId="77777777" w:rsidR="005609DB" w:rsidRPr="00273748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41C3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Maximum</w:t>
      </w:r>
      <w:r w:rsidRPr="00341C3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value of numeric up down is </w:t>
      </w:r>
      <w:r w:rsidRPr="00341C3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1000</w:t>
      </w:r>
      <w:r w:rsidRPr="00341C3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341C3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minimum</w:t>
      </w:r>
      <w:r w:rsidRPr="00341C3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value of numeric up down is </w:t>
      </w:r>
      <w:r w:rsidRPr="00341C3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with 11 for each step’s increment or decrement.</w:t>
      </w:r>
    </w:p>
    <w:p w14:paraId="1969B75F" w14:textId="77777777" w:rsidR="005609DB" w:rsidRDefault="005609DB" w:rsidP="005609DB">
      <w:pPr>
        <w:ind w:left="1080"/>
        <w:jc w:val="center"/>
        <w:rPr>
          <w:b/>
          <w:shd w:val="clear" w:color="auto" w:fill="FFFFFF"/>
        </w:rPr>
      </w:pPr>
      <w:r>
        <w:rPr>
          <w:b/>
          <w:noProof/>
          <w:shd w:val="clear" w:color="auto" w:fill="FFFFFF"/>
          <w:lang w:eastAsia="en-US"/>
        </w:rPr>
        <w:drawing>
          <wp:inline distT="0" distB="0" distL="0" distR="0" wp14:anchorId="1A436083" wp14:editId="25DA542A">
            <wp:extent cx="3261995" cy="3657600"/>
            <wp:effectExtent l="19050" t="0" r="0" b="0"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AC7CD3" w14:textId="77777777" w:rsidR="005609DB" w:rsidRPr="00412E35" w:rsidRDefault="005609DB" w:rsidP="005609DB">
      <w:pPr>
        <w:ind w:left="1080"/>
        <w:jc w:val="center"/>
        <w:rPr>
          <w:b/>
          <w:shd w:val="clear" w:color="auto" w:fill="FFFFFF"/>
        </w:rPr>
      </w:pPr>
      <w:r>
        <w:rPr>
          <w:b/>
          <w:shd w:val="clear" w:color="auto" w:fill="FFFFFF"/>
        </w:rPr>
        <w:t>Threshold form (Binary)</w:t>
      </w:r>
    </w:p>
    <w:p w14:paraId="7F3D5ECD" w14:textId="77777777" w:rsidR="005609DB" w:rsidRDefault="005609DB" w:rsidP="005609DB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706AC87E" w14:textId="77777777" w:rsidR="005609DB" w:rsidRDefault="005609DB" w:rsidP="005609DB">
      <w:pPr>
        <w:spacing w:after="200" w:line="276" w:lineRule="auto"/>
        <w:rPr>
          <w:b/>
          <w:shd w:val="clear" w:color="auto" w:fill="FFFFFF"/>
        </w:rPr>
      </w:pPr>
      <w:r>
        <w:rPr>
          <w:b/>
          <w:shd w:val="clear" w:color="auto" w:fill="FFFFFF"/>
        </w:rPr>
        <w:br w:type="page"/>
      </w:r>
    </w:p>
    <w:p w14:paraId="4B9A8AE0" w14:textId="77777777" w:rsidR="005609DB" w:rsidRDefault="005609DB" w:rsidP="005609DB">
      <w:pPr>
        <w:pStyle w:val="ListParagraph"/>
        <w:numPr>
          <w:ilvl w:val="0"/>
          <w:numId w:val="39"/>
        </w:numPr>
        <w:tabs>
          <w:tab w:val="clear" w:pos="360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Smoothing Form</w:t>
      </w:r>
    </w:p>
    <w:p w14:paraId="02CE8C05" w14:textId="77777777" w:rsidR="005609DB" w:rsidRPr="00A300B1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Components of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post form</w:t>
      </w:r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>are :</w:t>
      </w:r>
      <w:proofErr w:type="gramEnd"/>
    </w:p>
    <w:p w14:paraId="48DE4AB9" w14:textId="77777777" w:rsidR="005609DB" w:rsidRPr="003D2730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Picture Box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24557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Chosen image </w:t>
      </w:r>
    </w:p>
    <w:p w14:paraId="12E569D0" w14:textId="77777777" w:rsidR="005609DB" w:rsidRPr="003D2730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Combo Box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 Gaussian, Median, Bilateral</w:t>
      </w:r>
    </w:p>
    <w:p w14:paraId="06190970" w14:textId="77777777" w:rsidR="005609DB" w:rsidRPr="00624557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Numeric Up Down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: Level</w:t>
      </w:r>
    </w:p>
    <w:p w14:paraId="098BBBFF" w14:textId="77777777" w:rsidR="005609DB" w:rsidRPr="003D2730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Button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24557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Save image</w:t>
      </w:r>
    </w:p>
    <w:p w14:paraId="50B7E2DA" w14:textId="77777777" w:rsidR="005609DB" w:rsidRPr="00624557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Label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 Level</w:t>
      </w:r>
    </w:p>
    <w:p w14:paraId="3986AE65" w14:textId="77777777" w:rsidR="005609DB" w:rsidRPr="003D2730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When the </w:t>
      </w:r>
      <w:r w:rsidR="00E42E45">
        <w:rPr>
          <w:rFonts w:ascii="Times New Roman" w:hAnsi="Times New Roman" w:cs="Times New Roman"/>
          <w:sz w:val="24"/>
          <w:szCs w:val="24"/>
          <w:shd w:val="clear" w:color="auto" w:fill="FFFFFF"/>
        </w:rPr>
        <w:t>smoothing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form is opened, </w:t>
      </w:r>
      <w:r w:rsidRPr="00155DA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it will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show image with selected smoothing effect </w:t>
      </w:r>
    </w:p>
    <w:p w14:paraId="7EDD336D" w14:textId="77777777" w:rsidR="005609DB" w:rsidRPr="003D2730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Numeric up down level values determine smoothing effect and make effect will whenever value changed</w:t>
      </w:r>
    </w:p>
    <w:p w14:paraId="070ADB88" w14:textId="77777777" w:rsidR="005609DB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Smoothing effect also change when combo box item is changed</w:t>
      </w:r>
    </w:p>
    <w:p w14:paraId="4694987E" w14:textId="77777777" w:rsidR="005609DB" w:rsidRPr="00CC6F47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B02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Validation and </w:t>
      </w:r>
      <w:proofErr w:type="gramStart"/>
      <w:r w:rsidRPr="002B02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Action </w:t>
      </w:r>
      <w:r w:rsidRPr="002B02A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:</w:t>
      </w:r>
      <w:proofErr w:type="gramEnd"/>
    </w:p>
    <w:p w14:paraId="4DAAFA6E" w14:textId="77777777" w:rsidR="005609DB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0F8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user click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Save Button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then </w:t>
      </w:r>
      <w:r w:rsidR="00E00C2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smoothing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image will be saved with file name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[Smoothing type]</w:t>
      </w:r>
      <w:r w:rsidRPr="002B02A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.jpeg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and show “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Image saved to [Save Place]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” message box.</w:t>
      </w:r>
    </w:p>
    <w:p w14:paraId="335633F0" w14:textId="77777777" w:rsidR="005609DB" w:rsidRPr="00273748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7469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Maximum</w:t>
      </w:r>
      <w:r w:rsidRPr="0037469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value of numeric up down is </w:t>
      </w:r>
      <w:r w:rsidRPr="0037469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1000</w:t>
      </w:r>
      <w:r w:rsidRPr="0037469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37469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minimum</w:t>
      </w:r>
      <w:r w:rsidRPr="0037469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value of numeric up down is </w:t>
      </w:r>
      <w:r w:rsidRPr="0037469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0</w:t>
      </w:r>
      <w:r w:rsidRPr="0037469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with 11 for each step’s increment or decrement.</w:t>
      </w:r>
    </w:p>
    <w:p w14:paraId="0D136032" w14:textId="77777777" w:rsidR="005609DB" w:rsidRPr="0037469A" w:rsidRDefault="005609DB" w:rsidP="005609DB">
      <w:pPr>
        <w:pStyle w:val="ListParagraph"/>
        <w:ind w:left="1080"/>
        <w:jc w:val="center"/>
        <w:rPr>
          <w:b/>
          <w:shd w:val="clear" w:color="auto" w:fill="FFFFFF"/>
        </w:rPr>
      </w:pPr>
      <w:r>
        <w:rPr>
          <w:b/>
          <w:noProof/>
          <w:shd w:val="clear" w:color="auto" w:fill="FFFFFF"/>
        </w:rPr>
        <w:drawing>
          <wp:inline distT="0" distB="0" distL="0" distR="0" wp14:anchorId="43DB892D" wp14:editId="582A6CD8">
            <wp:extent cx="3261995" cy="3575685"/>
            <wp:effectExtent l="1905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5E281E" w14:textId="77777777" w:rsidR="005609DB" w:rsidRPr="00412E35" w:rsidRDefault="005609DB" w:rsidP="005609DB">
      <w:pPr>
        <w:ind w:left="1080"/>
        <w:jc w:val="center"/>
        <w:rPr>
          <w:b/>
          <w:shd w:val="clear" w:color="auto" w:fill="FFFFFF"/>
        </w:rPr>
      </w:pPr>
      <w:r>
        <w:rPr>
          <w:b/>
          <w:shd w:val="clear" w:color="auto" w:fill="FFFFFF"/>
        </w:rPr>
        <w:t>Smoothing form (Gaussian)</w:t>
      </w:r>
    </w:p>
    <w:p w14:paraId="2635EB74" w14:textId="77777777" w:rsidR="005609DB" w:rsidRPr="0017723D" w:rsidRDefault="005609DB" w:rsidP="005609DB">
      <w:pPr>
        <w:spacing w:after="200" w:line="276" w:lineRule="auto"/>
        <w:rPr>
          <w:b/>
          <w:shd w:val="clear" w:color="auto" w:fill="FFFFFF"/>
        </w:rPr>
      </w:pPr>
    </w:p>
    <w:p w14:paraId="7D9691D6" w14:textId="77777777" w:rsidR="005609DB" w:rsidRDefault="005609DB" w:rsidP="005609DB">
      <w:pPr>
        <w:pStyle w:val="ListParagraph"/>
        <w:ind w:left="108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1465B0A3" w14:textId="77777777" w:rsidR="005609DB" w:rsidRDefault="005609DB" w:rsidP="005609DB">
      <w:pPr>
        <w:spacing w:after="200" w:line="276" w:lineRule="auto"/>
        <w:rPr>
          <w:rFonts w:eastAsiaTheme="minorHAnsi"/>
          <w:b/>
          <w:shd w:val="clear" w:color="auto" w:fill="FFFFFF"/>
          <w:lang w:eastAsia="en-US"/>
        </w:rPr>
      </w:pPr>
    </w:p>
    <w:p w14:paraId="1C36144A" w14:textId="77777777" w:rsidR="005609DB" w:rsidRDefault="005609DB" w:rsidP="005609DB">
      <w:pPr>
        <w:pStyle w:val="ListParagraph"/>
        <w:numPr>
          <w:ilvl w:val="0"/>
          <w:numId w:val="39"/>
        </w:numPr>
        <w:tabs>
          <w:tab w:val="clear" w:pos="360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Shape Detection Form</w:t>
      </w:r>
    </w:p>
    <w:p w14:paraId="61B521C3" w14:textId="77777777" w:rsidR="005609DB" w:rsidRPr="00A300B1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Components of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post form</w:t>
      </w:r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>are :</w:t>
      </w:r>
      <w:proofErr w:type="gramEnd"/>
    </w:p>
    <w:p w14:paraId="7CDD2F98" w14:textId="77777777" w:rsidR="005609DB" w:rsidRPr="003D2730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Picture Box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24557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Chosen image </w:t>
      </w:r>
    </w:p>
    <w:p w14:paraId="4C77E0CA" w14:textId="77777777" w:rsidR="005609DB" w:rsidRPr="00624557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Radio Button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Lines,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Rects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Circles, Triangle</w:t>
      </w:r>
    </w:p>
    <w:p w14:paraId="2DF787EA" w14:textId="77777777" w:rsidR="005609DB" w:rsidRPr="00E42E45" w:rsidRDefault="005609DB" w:rsidP="00E42E45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Button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24557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Save image</w:t>
      </w:r>
    </w:p>
    <w:p w14:paraId="0C25F061" w14:textId="77777777" w:rsidR="005609DB" w:rsidRPr="003D2730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When the </w:t>
      </w:r>
      <w:r w:rsidR="00E42E45">
        <w:rPr>
          <w:rFonts w:ascii="Times New Roman" w:hAnsi="Times New Roman" w:cs="Times New Roman"/>
          <w:sz w:val="24"/>
          <w:szCs w:val="24"/>
          <w:shd w:val="clear" w:color="auto" w:fill="FFFFFF"/>
        </w:rPr>
        <w:t>shape detection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form is opened, </w:t>
      </w:r>
      <w:r w:rsidRPr="00155DA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it will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show image with selected shape detection radio button </w:t>
      </w:r>
    </w:p>
    <w:p w14:paraId="268380F2" w14:textId="77777777" w:rsidR="005609DB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Shape detection change when selected combo box is changed</w:t>
      </w:r>
    </w:p>
    <w:p w14:paraId="1DF6973D" w14:textId="77777777" w:rsidR="005609DB" w:rsidRPr="00CC6F47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B02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Validation and </w:t>
      </w:r>
      <w:proofErr w:type="gramStart"/>
      <w:r w:rsidRPr="002B02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Action </w:t>
      </w:r>
      <w:r w:rsidRPr="002B02A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:</w:t>
      </w:r>
      <w:proofErr w:type="gramEnd"/>
    </w:p>
    <w:p w14:paraId="1814B20A" w14:textId="77777777" w:rsidR="005609DB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0F8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user click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Save Button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then </w:t>
      </w:r>
      <w:r w:rsidR="00E00C2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shape detection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image will be saved with file name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Shape detection</w:t>
      </w:r>
      <w:r w:rsidRPr="002B02A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.jpeg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and show “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Image saved to [Save Place]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” message box.</w:t>
      </w:r>
    </w:p>
    <w:p w14:paraId="6CFEE9EB" w14:textId="77777777" w:rsidR="005609DB" w:rsidRPr="00A83DCC" w:rsidRDefault="005609DB" w:rsidP="005609DB">
      <w:pPr>
        <w:ind w:left="720"/>
        <w:jc w:val="both"/>
        <w:rPr>
          <w:shd w:val="clear" w:color="auto" w:fill="FFFFFF"/>
        </w:rPr>
      </w:pPr>
    </w:p>
    <w:p w14:paraId="0A60D6BC" w14:textId="77777777" w:rsidR="005609DB" w:rsidRDefault="005609DB" w:rsidP="005609DB">
      <w:pPr>
        <w:ind w:left="1080"/>
        <w:jc w:val="center"/>
        <w:rPr>
          <w:b/>
          <w:shd w:val="clear" w:color="auto" w:fill="FFFFFF"/>
        </w:rPr>
      </w:pPr>
      <w:r>
        <w:rPr>
          <w:b/>
          <w:noProof/>
          <w:shd w:val="clear" w:color="auto" w:fill="FFFFFF"/>
          <w:lang w:eastAsia="en-US"/>
        </w:rPr>
        <w:drawing>
          <wp:inline distT="0" distB="0" distL="0" distR="0" wp14:anchorId="6E9E9114" wp14:editId="54309AB6">
            <wp:extent cx="3261995" cy="36576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1A8F3D" w14:textId="77777777" w:rsidR="005609DB" w:rsidRPr="00412E35" w:rsidRDefault="005609DB" w:rsidP="005609DB">
      <w:pPr>
        <w:ind w:left="1080"/>
        <w:jc w:val="center"/>
        <w:rPr>
          <w:b/>
          <w:shd w:val="clear" w:color="auto" w:fill="FFFFFF"/>
        </w:rPr>
      </w:pPr>
      <w:r>
        <w:rPr>
          <w:b/>
          <w:shd w:val="clear" w:color="auto" w:fill="FFFFFF"/>
        </w:rPr>
        <w:t>Shape Detection form (Triangle)</w:t>
      </w:r>
    </w:p>
    <w:p w14:paraId="55F5DFB1" w14:textId="77777777" w:rsidR="005609DB" w:rsidRDefault="005609DB" w:rsidP="005609DB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54935C8C" w14:textId="77777777" w:rsidR="005609DB" w:rsidRDefault="005609DB" w:rsidP="005609DB">
      <w:pPr>
        <w:spacing w:after="200" w:line="276" w:lineRule="auto"/>
        <w:rPr>
          <w:rFonts w:eastAsiaTheme="minorHAnsi"/>
          <w:b/>
          <w:shd w:val="clear" w:color="auto" w:fill="FFFFFF"/>
          <w:lang w:eastAsia="en-US"/>
        </w:rPr>
      </w:pPr>
      <w:r>
        <w:rPr>
          <w:b/>
          <w:shd w:val="clear" w:color="auto" w:fill="FFFFFF"/>
        </w:rPr>
        <w:br w:type="page"/>
      </w:r>
    </w:p>
    <w:p w14:paraId="34523922" w14:textId="77777777" w:rsidR="00E42E45" w:rsidRDefault="00E42E45" w:rsidP="005609DB">
      <w:pPr>
        <w:pStyle w:val="ListParagraph"/>
        <w:numPr>
          <w:ilvl w:val="0"/>
          <w:numId w:val="39"/>
        </w:numPr>
        <w:tabs>
          <w:tab w:val="clear" w:pos="360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Edge Detection Form</w:t>
      </w:r>
    </w:p>
    <w:p w14:paraId="516691C3" w14:textId="77777777" w:rsidR="00E42E45" w:rsidRPr="00A300B1" w:rsidRDefault="00E42E45" w:rsidP="00E42E45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Components of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post form</w:t>
      </w:r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>are :</w:t>
      </w:r>
      <w:proofErr w:type="gramEnd"/>
    </w:p>
    <w:p w14:paraId="66F2B975" w14:textId="77777777" w:rsidR="00E42E45" w:rsidRPr="003D2730" w:rsidRDefault="00E42E45" w:rsidP="00E42E45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Picture Box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24557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Chosen image</w:t>
      </w:r>
    </w:p>
    <w:p w14:paraId="08C1B29F" w14:textId="77777777" w:rsidR="00E42E45" w:rsidRPr="00624557" w:rsidRDefault="00E42E45" w:rsidP="00E42E45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Combo Box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 Sobel, Canny, Laplace</w:t>
      </w:r>
    </w:p>
    <w:p w14:paraId="09EE2D92" w14:textId="77777777" w:rsidR="00E42E45" w:rsidRPr="00E42E45" w:rsidRDefault="00E42E45" w:rsidP="00E42E45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Button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24557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Save image</w:t>
      </w:r>
    </w:p>
    <w:p w14:paraId="1156E92C" w14:textId="77777777" w:rsidR="00E42E45" w:rsidRPr="00E42E45" w:rsidRDefault="00E42E45" w:rsidP="00124280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E42E45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Numeric Up Down</w:t>
      </w:r>
      <w:r w:rsidRPr="00E42E45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: High, Low</w:t>
      </w:r>
    </w:p>
    <w:p w14:paraId="4E3BFA20" w14:textId="77777777" w:rsidR="00E42E45" w:rsidRPr="00E42E45" w:rsidRDefault="00E42E45" w:rsidP="00124280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Group Box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E42E45">
        <w:rPr>
          <w:rFonts w:ascii="Times New Roman" w:hAnsi="Times New Roman" w:cs="Times New Roman"/>
          <w:sz w:val="24"/>
          <w:szCs w:val="24"/>
          <w:shd w:val="clear" w:color="auto" w:fill="FFFFFF"/>
        </w:rPr>
        <w:t>: Value</w:t>
      </w:r>
    </w:p>
    <w:p w14:paraId="6DF77FDA" w14:textId="77777777" w:rsidR="00E42E45" w:rsidRPr="003D2730" w:rsidRDefault="00E42E45" w:rsidP="00E42E45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When the edge detection form is opened, </w:t>
      </w:r>
      <w:r w:rsidRPr="00155DA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it will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show image with selected object detection radio button </w:t>
      </w:r>
    </w:p>
    <w:p w14:paraId="4AF0D36B" w14:textId="77777777" w:rsidR="00E42E45" w:rsidRPr="00E42E45" w:rsidRDefault="00E42E45" w:rsidP="00E42E45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Numeric up down high and low values determine edge detection effect and make effect will whenever value changed</w:t>
      </w:r>
    </w:p>
    <w:p w14:paraId="13EB8837" w14:textId="77777777" w:rsidR="00E42E45" w:rsidRPr="003D2730" w:rsidRDefault="00E42E45" w:rsidP="00E42E45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Edge detection effect also change when combo box item is changed</w:t>
      </w:r>
    </w:p>
    <w:p w14:paraId="4DD55F60" w14:textId="77777777" w:rsidR="00E42E45" w:rsidRPr="00A13466" w:rsidRDefault="00E42E45" w:rsidP="00E42E45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B02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Validation and </w:t>
      </w:r>
      <w:proofErr w:type="gramStart"/>
      <w:r w:rsidRPr="002B02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Action </w:t>
      </w:r>
      <w:r w:rsidRPr="002B02A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:</w:t>
      </w:r>
      <w:proofErr w:type="gramEnd"/>
    </w:p>
    <w:p w14:paraId="0DB8C4F6" w14:textId="77777777" w:rsidR="00615281" w:rsidRDefault="00615281" w:rsidP="00615281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0F8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user click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Save Button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then edge detection image will be saved with file name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[Edge Detection type]</w:t>
      </w:r>
      <w:r w:rsidRPr="002B02A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.jpeg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and show “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Image saved to [Save Place]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” message box.</w:t>
      </w:r>
    </w:p>
    <w:p w14:paraId="0468D81A" w14:textId="77777777" w:rsidR="00615281" w:rsidRPr="00273748" w:rsidRDefault="00615281" w:rsidP="00615281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7469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Maximum</w:t>
      </w:r>
      <w:r w:rsidRPr="0037469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value of numeric up down is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255</w:t>
      </w:r>
      <w:r w:rsidRPr="0037469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37469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minimum</w:t>
      </w:r>
      <w:r w:rsidRPr="0037469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value of numeric up down is </w:t>
      </w:r>
      <w:r w:rsidRPr="0037469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0</w:t>
      </w:r>
      <w:r w:rsidRPr="0037469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with </w:t>
      </w:r>
      <w:r w:rsidR="00FA7442"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 each step’s increment or decrement.</w:t>
      </w:r>
    </w:p>
    <w:p w14:paraId="453722E7" w14:textId="77777777" w:rsidR="00E42E45" w:rsidRDefault="00E42E45" w:rsidP="00E42E4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6F42E05E" w14:textId="77777777" w:rsidR="00E42E45" w:rsidRDefault="00E42E45" w:rsidP="00E42E45">
      <w:pPr>
        <w:pStyle w:val="ListParagraph"/>
        <w:ind w:left="36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7AC0810" wp14:editId="4DBE46BF">
            <wp:extent cx="3352800" cy="379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57ED" w14:textId="77777777" w:rsidR="00E42E45" w:rsidRDefault="00E42E45" w:rsidP="00E42E45">
      <w:pPr>
        <w:pStyle w:val="ListParagraph"/>
        <w:ind w:left="360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Edge Detection </w:t>
      </w:r>
      <w:proofErr w:type="gramStart"/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form(</w:t>
      </w:r>
      <w:proofErr w:type="gramEnd"/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Canny)</w:t>
      </w:r>
    </w:p>
    <w:p w14:paraId="4F8820F3" w14:textId="77777777" w:rsidR="00E42E45" w:rsidRPr="00E42E45" w:rsidRDefault="00E42E45" w:rsidP="00E42E45">
      <w:pPr>
        <w:jc w:val="both"/>
        <w:rPr>
          <w:b/>
          <w:shd w:val="clear" w:color="auto" w:fill="FFFFFF"/>
        </w:rPr>
      </w:pPr>
    </w:p>
    <w:p w14:paraId="3464DBE0" w14:textId="77777777" w:rsidR="005609DB" w:rsidRDefault="005609DB" w:rsidP="005609DB">
      <w:pPr>
        <w:pStyle w:val="ListParagraph"/>
        <w:numPr>
          <w:ilvl w:val="0"/>
          <w:numId w:val="39"/>
        </w:numPr>
        <w:tabs>
          <w:tab w:val="clear" w:pos="360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Object Detection Form</w:t>
      </w:r>
    </w:p>
    <w:p w14:paraId="1C53F2CC" w14:textId="77777777" w:rsidR="005609DB" w:rsidRPr="00A300B1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Components of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post form</w:t>
      </w:r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C10EA0">
        <w:rPr>
          <w:rFonts w:ascii="Times New Roman" w:hAnsi="Times New Roman" w:cs="Times New Roman"/>
          <w:sz w:val="24"/>
          <w:szCs w:val="24"/>
          <w:shd w:val="clear" w:color="auto" w:fill="FFFFFF"/>
        </w:rPr>
        <w:t>are :</w:t>
      </w:r>
      <w:proofErr w:type="gramEnd"/>
    </w:p>
    <w:p w14:paraId="5B964E74" w14:textId="77777777" w:rsidR="005609DB" w:rsidRPr="003D2730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Picture Box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24557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Chosen image or video</w:t>
      </w:r>
    </w:p>
    <w:p w14:paraId="304CA9E2" w14:textId="77777777" w:rsidR="005609DB" w:rsidRPr="00624557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Radio Button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 Camera, Video, Eyes, Face and Eyes</w:t>
      </w:r>
    </w:p>
    <w:p w14:paraId="081E129B" w14:textId="77777777" w:rsidR="005609DB" w:rsidRPr="00615281" w:rsidRDefault="005609DB" w:rsidP="00EC1057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61528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Button </w:t>
      </w:r>
      <w:r w:rsidRPr="0061528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1528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1528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15281">
        <w:rPr>
          <w:rFonts w:ascii="Times New Roman" w:hAnsi="Times New Roman" w:cs="Times New Roman"/>
          <w:sz w:val="24"/>
          <w:szCs w:val="24"/>
          <w:shd w:val="clear" w:color="auto" w:fill="FFFFFF"/>
        </w:rPr>
        <w:t>: Save image</w:t>
      </w:r>
    </w:p>
    <w:p w14:paraId="04BC6D13" w14:textId="77777777" w:rsidR="005609DB" w:rsidRPr="003D2730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When the </w:t>
      </w:r>
      <w:r w:rsidR="0061528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object detection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form is opened, </w:t>
      </w:r>
      <w:r w:rsidRPr="00155DA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it will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show image with selected object detection radio button </w:t>
      </w:r>
    </w:p>
    <w:p w14:paraId="4BB11E2F" w14:textId="77777777" w:rsidR="005609DB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Object detection change when selected radio button is changed</w:t>
      </w:r>
    </w:p>
    <w:p w14:paraId="64DFD853" w14:textId="77777777" w:rsidR="005609DB" w:rsidRPr="00A13466" w:rsidRDefault="005609DB" w:rsidP="005609DB">
      <w:pPr>
        <w:pStyle w:val="ListParagraph"/>
        <w:numPr>
          <w:ilvl w:val="0"/>
          <w:numId w:val="41"/>
        </w:num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B02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Validation and </w:t>
      </w:r>
      <w:proofErr w:type="gramStart"/>
      <w:r w:rsidRPr="002B02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Action </w:t>
      </w:r>
      <w:r w:rsidRPr="002B02A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:</w:t>
      </w:r>
      <w:proofErr w:type="gramEnd"/>
    </w:p>
    <w:p w14:paraId="7A7ACD87" w14:textId="77777777" w:rsidR="005609DB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If image file is chosen, video radio button will not visible</w:t>
      </w:r>
    </w:p>
    <w:p w14:paraId="542BAB07" w14:textId="77777777" w:rsidR="005609DB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If video file is chosen, video will be played automatically with selected object detection radio button</w:t>
      </w:r>
    </w:p>
    <w:p w14:paraId="2A4D1678" w14:textId="77777777" w:rsidR="005609DB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If camera radio button is chosen, it will open web camera to detect object.</w:t>
      </w:r>
    </w:p>
    <w:p w14:paraId="6A63B4C9" w14:textId="77777777" w:rsidR="005609DB" w:rsidRDefault="005609DB" w:rsidP="005609DB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6015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camera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is not found, the application will show “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No camera found!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” message box.</w:t>
      </w:r>
    </w:p>
    <w:p w14:paraId="0E1B6FE5" w14:textId="77777777" w:rsidR="005609DB" w:rsidRPr="00C60152" w:rsidRDefault="005609DB" w:rsidP="005609DB">
      <w:pPr>
        <w:pStyle w:val="ListParagraph"/>
        <w:jc w:val="both"/>
        <w:rPr>
          <w:shd w:val="clear" w:color="auto" w:fill="FFFFFF"/>
        </w:rPr>
      </w:pPr>
    </w:p>
    <w:p w14:paraId="4DA054BF" w14:textId="77777777" w:rsidR="005609DB" w:rsidRDefault="005609DB" w:rsidP="005609DB">
      <w:pPr>
        <w:ind w:left="1080"/>
        <w:jc w:val="center"/>
        <w:rPr>
          <w:b/>
          <w:shd w:val="clear" w:color="auto" w:fill="FFFFFF"/>
        </w:rPr>
      </w:pPr>
      <w:r>
        <w:rPr>
          <w:b/>
          <w:noProof/>
          <w:shd w:val="clear" w:color="auto" w:fill="FFFFFF"/>
          <w:lang w:eastAsia="en-US"/>
        </w:rPr>
        <w:drawing>
          <wp:inline distT="0" distB="0" distL="0" distR="0" wp14:anchorId="17ACEDAC" wp14:editId="6026A29E">
            <wp:extent cx="3275330" cy="3670935"/>
            <wp:effectExtent l="1905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367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DFF1D7" w14:textId="77777777" w:rsidR="005609DB" w:rsidRDefault="005609DB" w:rsidP="005609DB">
      <w:pPr>
        <w:ind w:left="1080"/>
        <w:jc w:val="center"/>
        <w:rPr>
          <w:b/>
          <w:shd w:val="clear" w:color="auto" w:fill="FFFFFF"/>
        </w:rPr>
      </w:pPr>
      <w:r>
        <w:rPr>
          <w:b/>
          <w:shd w:val="clear" w:color="auto" w:fill="FFFFFF"/>
        </w:rPr>
        <w:t>Object Detection form (Image Eye detection)</w:t>
      </w:r>
    </w:p>
    <w:p w14:paraId="1C4D7F67" w14:textId="77777777" w:rsidR="005609DB" w:rsidRDefault="005609DB" w:rsidP="005609DB">
      <w:pPr>
        <w:ind w:left="1080"/>
        <w:jc w:val="center"/>
        <w:rPr>
          <w:b/>
          <w:shd w:val="clear" w:color="auto" w:fill="FFFFFF"/>
        </w:rPr>
      </w:pPr>
      <w:r>
        <w:rPr>
          <w:b/>
          <w:noProof/>
          <w:shd w:val="clear" w:color="auto" w:fill="FFFFFF"/>
          <w:lang w:eastAsia="en-US"/>
        </w:rPr>
        <w:lastRenderedPageBreak/>
        <w:drawing>
          <wp:inline distT="0" distB="0" distL="0" distR="0" wp14:anchorId="45397E03" wp14:editId="49A4012C">
            <wp:extent cx="3275330" cy="3670935"/>
            <wp:effectExtent l="19050" t="0" r="1270" b="0"/>
            <wp:docPr id="3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367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D5208" w14:textId="77777777" w:rsidR="005609DB" w:rsidRDefault="005609DB" w:rsidP="005609DB">
      <w:pPr>
        <w:ind w:left="1080"/>
        <w:jc w:val="center"/>
        <w:rPr>
          <w:b/>
          <w:shd w:val="clear" w:color="auto" w:fill="FFFFFF"/>
        </w:rPr>
      </w:pPr>
      <w:r>
        <w:rPr>
          <w:b/>
          <w:shd w:val="clear" w:color="auto" w:fill="FFFFFF"/>
        </w:rPr>
        <w:t>Object Detection form (Video Face and Eyes detection)</w:t>
      </w:r>
    </w:p>
    <w:p w14:paraId="53E0DEE9" w14:textId="77777777" w:rsidR="005609DB" w:rsidRDefault="005609DB" w:rsidP="005609DB">
      <w:pPr>
        <w:ind w:left="1080"/>
        <w:jc w:val="center"/>
        <w:rPr>
          <w:b/>
          <w:shd w:val="clear" w:color="auto" w:fill="FFFFFF"/>
        </w:rPr>
      </w:pPr>
    </w:p>
    <w:p w14:paraId="74D480F6" w14:textId="77777777" w:rsidR="005609DB" w:rsidRDefault="005609DB" w:rsidP="005609DB">
      <w:pPr>
        <w:ind w:left="1080"/>
        <w:jc w:val="center"/>
        <w:rPr>
          <w:b/>
          <w:shd w:val="clear" w:color="auto" w:fill="FFFFFF"/>
        </w:rPr>
      </w:pPr>
      <w:r>
        <w:rPr>
          <w:b/>
          <w:noProof/>
          <w:shd w:val="clear" w:color="auto" w:fill="FFFFFF"/>
          <w:lang w:eastAsia="en-US"/>
        </w:rPr>
        <w:drawing>
          <wp:inline distT="0" distB="0" distL="0" distR="0" wp14:anchorId="33CDC4C9" wp14:editId="780317A7">
            <wp:extent cx="2860628" cy="3289110"/>
            <wp:effectExtent l="19050" t="19050" r="15922" b="25590"/>
            <wp:docPr id="36" name="Picture 46" descr="F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:\Untitl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55836" b="9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28" cy="32891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441EC" w14:textId="77777777" w:rsidR="005609DB" w:rsidRDefault="005609DB" w:rsidP="005609DB">
      <w:pPr>
        <w:ind w:left="1080"/>
        <w:jc w:val="center"/>
        <w:rPr>
          <w:b/>
          <w:shd w:val="clear" w:color="auto" w:fill="FFFFFF"/>
        </w:rPr>
      </w:pPr>
      <w:r>
        <w:rPr>
          <w:b/>
          <w:shd w:val="clear" w:color="auto" w:fill="FFFFFF"/>
        </w:rPr>
        <w:t>Object Detection form (Camera Face and Eyes detection)</w:t>
      </w:r>
    </w:p>
    <w:p w14:paraId="7C41CB94" w14:textId="77777777" w:rsidR="005609DB" w:rsidRDefault="005609DB" w:rsidP="005609DB">
      <w:pPr>
        <w:ind w:left="1080"/>
        <w:jc w:val="center"/>
        <w:rPr>
          <w:b/>
          <w:shd w:val="clear" w:color="auto" w:fill="FFFFFF"/>
        </w:rPr>
      </w:pPr>
    </w:p>
    <w:p w14:paraId="032BEC99" w14:textId="77777777" w:rsidR="005609DB" w:rsidRDefault="005609DB" w:rsidP="005609DB">
      <w:pPr>
        <w:ind w:left="1080"/>
        <w:jc w:val="center"/>
        <w:rPr>
          <w:b/>
          <w:noProof/>
          <w:shd w:val="clear" w:color="auto" w:fill="FFFFFF"/>
          <w:lang w:eastAsia="en-US"/>
        </w:rPr>
      </w:pPr>
    </w:p>
    <w:p w14:paraId="47205890" w14:textId="77777777" w:rsidR="005609DB" w:rsidRDefault="005609DB" w:rsidP="005609DB">
      <w:pPr>
        <w:ind w:left="1080"/>
        <w:jc w:val="center"/>
        <w:rPr>
          <w:b/>
          <w:shd w:val="clear" w:color="auto" w:fill="FFFFFF"/>
        </w:rPr>
      </w:pPr>
      <w:r>
        <w:rPr>
          <w:b/>
          <w:noProof/>
          <w:shd w:val="clear" w:color="auto" w:fill="FFFFFF"/>
          <w:lang w:eastAsia="en-US"/>
        </w:rPr>
        <w:lastRenderedPageBreak/>
        <w:drawing>
          <wp:inline distT="0" distB="0" distL="0" distR="0" wp14:anchorId="29AF4A32" wp14:editId="44BE22A0">
            <wp:extent cx="3147230" cy="3466531"/>
            <wp:effectExtent l="38100" t="19050" r="15070" b="19619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1488" t="20738" r="63553" b="30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230" cy="34665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F261E2" w14:textId="77777777" w:rsidR="005609DB" w:rsidRDefault="005609DB" w:rsidP="005609DB">
      <w:pPr>
        <w:ind w:left="1080"/>
        <w:jc w:val="center"/>
        <w:rPr>
          <w:b/>
          <w:shd w:val="clear" w:color="auto" w:fill="FFFFFF"/>
        </w:rPr>
      </w:pPr>
      <w:r>
        <w:rPr>
          <w:b/>
          <w:shd w:val="clear" w:color="auto" w:fill="FFFFFF"/>
        </w:rPr>
        <w:t>Object Detection form (Camera not found)</w:t>
      </w:r>
    </w:p>
    <w:p w14:paraId="73A1F636" w14:textId="77777777" w:rsidR="005609DB" w:rsidRPr="00412E35" w:rsidRDefault="005609DB" w:rsidP="005609DB">
      <w:pPr>
        <w:ind w:left="1080"/>
        <w:jc w:val="center"/>
        <w:rPr>
          <w:b/>
          <w:shd w:val="clear" w:color="auto" w:fill="FFFFFF"/>
        </w:rPr>
      </w:pPr>
    </w:p>
    <w:p w14:paraId="276F7107" w14:textId="77777777" w:rsidR="005609DB" w:rsidRDefault="005609DB" w:rsidP="005609DB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794FD34F" w14:textId="77777777" w:rsidR="005609DB" w:rsidRDefault="005609DB" w:rsidP="005609DB">
      <w:pPr>
        <w:spacing w:after="200" w:line="276" w:lineRule="auto"/>
        <w:rPr>
          <w:rFonts w:eastAsiaTheme="minorHAnsi"/>
          <w:b/>
          <w:shd w:val="clear" w:color="auto" w:fill="FFFFFF"/>
          <w:lang w:eastAsia="en-US"/>
        </w:rPr>
      </w:pPr>
    </w:p>
    <w:p w14:paraId="066A7FA1" w14:textId="77777777" w:rsidR="005609DB" w:rsidRDefault="005609DB" w:rsidP="005609D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EAEF5C4" w14:textId="77777777" w:rsidR="005609DB" w:rsidRDefault="005609DB" w:rsidP="005609DB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References:</w:t>
      </w:r>
    </w:p>
    <w:p w14:paraId="59173578" w14:textId="77777777" w:rsidR="005609DB" w:rsidRPr="00301784" w:rsidRDefault="005609DB" w:rsidP="005609DB">
      <w:pPr>
        <w:pStyle w:val="ListParagraph"/>
        <w:numPr>
          <w:ilvl w:val="3"/>
          <w:numId w:val="38"/>
        </w:numPr>
        <w:ind w:left="36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30178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http://i.ytimg.com/vi/rM_b40QeUtk/hqdefault.jpg</w:t>
      </w:r>
    </w:p>
    <w:p w14:paraId="6A6B318E" w14:textId="77777777" w:rsidR="005609DB" w:rsidRPr="00301784" w:rsidRDefault="005609DB" w:rsidP="005609DB">
      <w:pPr>
        <w:pStyle w:val="ListParagraph"/>
        <w:numPr>
          <w:ilvl w:val="3"/>
          <w:numId w:val="38"/>
        </w:numPr>
        <w:ind w:left="36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30178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http://www.youtube.com/watch?v=Yy0a6i8BnYM</w:t>
      </w:r>
    </w:p>
    <w:p w14:paraId="2D59032E" w14:textId="77777777" w:rsidR="005609DB" w:rsidRPr="00370174" w:rsidRDefault="005609DB" w:rsidP="005609DB">
      <w:pPr>
        <w:pStyle w:val="ListParagraph"/>
        <w:numPr>
          <w:ilvl w:val="3"/>
          <w:numId w:val="38"/>
        </w:numPr>
        <w:ind w:left="36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30178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http://www.tugupost.com/wp-content/uploads/2015/03/Yoona-SNSD.jpg</w:t>
      </w:r>
    </w:p>
    <w:p w14:paraId="4ADBD972" w14:textId="77777777" w:rsidR="00370174" w:rsidRPr="00370174" w:rsidRDefault="00370174" w:rsidP="005609DB">
      <w:pPr>
        <w:spacing w:line="276" w:lineRule="auto"/>
        <w:jc w:val="center"/>
        <w:rPr>
          <w:b/>
          <w:shd w:val="clear" w:color="auto" w:fill="FFFFFF"/>
        </w:rPr>
      </w:pPr>
      <w:bookmarkStart w:id="0" w:name="_GoBack"/>
      <w:bookmarkEnd w:id="0"/>
    </w:p>
    <w:sectPr w:rsidR="00370174" w:rsidRPr="00370174" w:rsidSect="005D0782">
      <w:headerReference w:type="default" r:id="rId24"/>
      <w:footerReference w:type="default" r:id="rId25"/>
      <w:headerReference w:type="first" r:id="rId26"/>
      <w:footerReference w:type="first" r:id="rId27"/>
      <w:pgSz w:w="12240" w:h="15840" w:code="1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BEFB2D" w14:textId="77777777" w:rsidR="004D6190" w:rsidRDefault="004D6190" w:rsidP="00273E4A">
      <w:r>
        <w:separator/>
      </w:r>
    </w:p>
  </w:endnote>
  <w:endnote w:type="continuationSeparator" w:id="0">
    <w:p w14:paraId="1954CA7E" w14:textId="77777777" w:rsidR="004D6190" w:rsidRDefault="004D6190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E6C2D1" w14:textId="77777777" w:rsidR="00D25DB7" w:rsidRDefault="004D6190" w:rsidP="0093677F">
    <w:pPr>
      <w:pStyle w:val="Footer"/>
      <w:rPr>
        <w:b/>
        <w:bCs/>
      </w:rPr>
    </w:pPr>
    <w:r>
      <w:rPr>
        <w:noProof/>
        <w:sz w:val="20"/>
        <w:lang w:eastAsia="en-US"/>
      </w:rPr>
      <w:pict w14:anchorId="0C48587F">
        <v:line id="Line 1" o:spid="_x0000_s2050" style="position:absolute;z-index:251660288;visibility:visible;mso-wrap-distance-top:-3e-5mm;mso-wrap-distance-bottom:-3e-5mm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</w:pict>
    </w:r>
  </w:p>
  <w:p w14:paraId="28CC9F3F" w14:textId="77777777" w:rsidR="00D25DB7" w:rsidRPr="000F1EBF" w:rsidRDefault="00D25DB7" w:rsidP="000F1EBF">
    <w:pPr>
      <w:tabs>
        <w:tab w:val="left" w:pos="1080"/>
      </w:tabs>
      <w:rPr>
        <w:rStyle w:val="PageNumber"/>
        <w:lang w:val="id-ID"/>
      </w:rPr>
    </w:pPr>
    <w:r w:rsidRPr="000F1EBF">
      <w:rPr>
        <w:sz w:val="22"/>
        <w:szCs w:val="22"/>
        <w:lang w:val="id-ID"/>
      </w:rPr>
      <w:t xml:space="preserve">Halaman : </w:t>
    </w:r>
    <w:r>
      <w:rPr>
        <w:sz w:val="22"/>
        <w:szCs w:val="22"/>
      </w:rPr>
      <w:tab/>
    </w:r>
    <w:sdt>
      <w:sdtPr>
        <w:rPr>
          <w:sz w:val="22"/>
          <w:szCs w:val="22"/>
          <w:lang w:val="id-ID"/>
        </w:rPr>
        <w:id w:val="250395305"/>
        <w:docPartObj>
          <w:docPartGallery w:val="Page Numbers (Top of Page)"/>
          <w:docPartUnique/>
        </w:docPartObj>
      </w:sdtPr>
      <w:sdtEndPr/>
      <w:sdtContent>
        <w:r w:rsidR="00A25DD6" w:rsidRPr="000F1EBF">
          <w:rPr>
            <w:sz w:val="22"/>
            <w:szCs w:val="22"/>
            <w:lang w:val="id-ID"/>
          </w:rPr>
          <w:fldChar w:fldCharType="begin"/>
        </w:r>
        <w:r w:rsidRPr="000F1EBF">
          <w:rPr>
            <w:sz w:val="22"/>
            <w:szCs w:val="22"/>
            <w:lang w:val="id-ID"/>
          </w:rPr>
          <w:instrText xml:space="preserve"> PAGE </w:instrText>
        </w:r>
        <w:r w:rsidR="00A25DD6" w:rsidRPr="000F1EBF">
          <w:rPr>
            <w:sz w:val="22"/>
            <w:szCs w:val="22"/>
            <w:lang w:val="id-ID"/>
          </w:rPr>
          <w:fldChar w:fldCharType="separate"/>
        </w:r>
        <w:r w:rsidR="00F21229">
          <w:rPr>
            <w:noProof/>
            <w:sz w:val="22"/>
            <w:szCs w:val="22"/>
            <w:lang w:val="id-ID"/>
          </w:rPr>
          <w:t>1</w:t>
        </w:r>
        <w:r w:rsidR="00A25DD6" w:rsidRPr="000F1EBF">
          <w:rPr>
            <w:sz w:val="22"/>
            <w:szCs w:val="22"/>
            <w:lang w:val="id-ID"/>
          </w:rPr>
          <w:fldChar w:fldCharType="end"/>
        </w:r>
        <w:r w:rsidRPr="000F1EBF">
          <w:rPr>
            <w:sz w:val="22"/>
            <w:szCs w:val="22"/>
            <w:lang w:val="id-ID"/>
          </w:rPr>
          <w:t xml:space="preserve"> dari </w:t>
        </w:r>
        <w:r w:rsidR="00A25DD6" w:rsidRPr="000F1EBF">
          <w:rPr>
            <w:sz w:val="22"/>
            <w:szCs w:val="22"/>
            <w:lang w:val="id-ID"/>
          </w:rPr>
          <w:fldChar w:fldCharType="begin"/>
        </w:r>
        <w:r w:rsidRPr="000F1EBF">
          <w:rPr>
            <w:sz w:val="22"/>
            <w:szCs w:val="22"/>
            <w:lang w:val="id-ID"/>
          </w:rPr>
          <w:instrText xml:space="preserve"> NUMPAGES  </w:instrText>
        </w:r>
        <w:r w:rsidR="00A25DD6" w:rsidRPr="000F1EBF">
          <w:rPr>
            <w:sz w:val="22"/>
            <w:szCs w:val="22"/>
            <w:lang w:val="id-ID"/>
          </w:rPr>
          <w:fldChar w:fldCharType="separate"/>
        </w:r>
        <w:r w:rsidR="00F21229">
          <w:rPr>
            <w:noProof/>
            <w:sz w:val="22"/>
            <w:szCs w:val="22"/>
            <w:lang w:val="id-ID"/>
          </w:rPr>
          <w:t>17</w:t>
        </w:r>
        <w:r w:rsidR="00A25DD6" w:rsidRPr="000F1EBF">
          <w:rPr>
            <w:sz w:val="22"/>
            <w:szCs w:val="22"/>
            <w:lang w:val="id-ID"/>
          </w:rPr>
          <w:fldChar w:fldCharType="end"/>
        </w:r>
      </w:sdtContent>
    </w:sdt>
  </w:p>
  <w:p w14:paraId="4D060D20" w14:textId="77777777" w:rsidR="00D25DB7" w:rsidRPr="005F794B" w:rsidRDefault="00D25DB7" w:rsidP="003F71D2">
    <w:pPr>
      <w:tabs>
        <w:tab w:val="left" w:pos="1080"/>
      </w:tabs>
      <w:rPr>
        <w:lang w:val="id-ID"/>
      </w:rPr>
    </w:pPr>
    <w:r>
      <w:rPr>
        <w:rStyle w:val="PageNumber"/>
        <w:i/>
        <w:sz w:val="20"/>
        <w:szCs w:val="20"/>
        <w:lang w:val="id-ID"/>
      </w:rPr>
      <w:t>Page</w:t>
    </w:r>
    <w:r>
      <w:rPr>
        <w:rStyle w:val="PageNumber"/>
        <w:i/>
        <w:sz w:val="20"/>
        <w:szCs w:val="20"/>
      </w:rPr>
      <w:tab/>
    </w:r>
    <w:sdt>
      <w:sdtPr>
        <w:rPr>
          <w:i/>
          <w:sz w:val="20"/>
          <w:szCs w:val="20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A25DD6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A25DD6" w:rsidRPr="005F794B">
          <w:rPr>
            <w:i/>
            <w:sz w:val="20"/>
            <w:szCs w:val="20"/>
            <w:lang w:val="id-ID"/>
          </w:rPr>
          <w:fldChar w:fldCharType="separate"/>
        </w:r>
        <w:r w:rsidR="00F21229">
          <w:rPr>
            <w:i/>
            <w:noProof/>
            <w:sz w:val="20"/>
            <w:szCs w:val="20"/>
            <w:lang w:val="id-ID"/>
          </w:rPr>
          <w:t>1</w:t>
        </w:r>
        <w:r w:rsidR="00A25DD6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A25DD6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A25DD6" w:rsidRPr="005F794B">
          <w:rPr>
            <w:i/>
            <w:sz w:val="20"/>
            <w:szCs w:val="20"/>
            <w:lang w:val="id-ID"/>
          </w:rPr>
          <w:fldChar w:fldCharType="separate"/>
        </w:r>
        <w:r w:rsidR="00F21229">
          <w:rPr>
            <w:i/>
            <w:noProof/>
            <w:sz w:val="20"/>
            <w:szCs w:val="20"/>
            <w:lang w:val="id-ID"/>
          </w:rPr>
          <w:t>17</w:t>
        </w:r>
        <w:r w:rsidR="00A25DD6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7C326B46" w14:textId="77777777" w:rsidR="00D25DB7" w:rsidRPr="0093677F" w:rsidRDefault="00D25DB7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8B94D7" w14:textId="77777777" w:rsidR="00D25DB7" w:rsidRDefault="004D6190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w:pict w14:anchorId="4E77BD47">
        <v:line id="Line 2" o:spid="_x0000_s2049" style="position:absolute;z-index:251661312;visibility:visible;mso-wrap-distance-top:-3e-5mm;mso-wrap-distance-bottom:-3e-5mm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</w:pict>
    </w:r>
  </w:p>
  <w:p w14:paraId="20D9CE61" w14:textId="77777777" w:rsidR="00D25DB7" w:rsidRPr="005F794B" w:rsidRDefault="00D25DB7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A25DD6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A25DD6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A25DD6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A25DD6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A25DD6" w:rsidRPr="005F794B">
          <w:rPr>
            <w:lang w:val="id-ID"/>
          </w:rPr>
          <w:fldChar w:fldCharType="separate"/>
        </w:r>
        <w:r w:rsidR="00BB6B88">
          <w:rPr>
            <w:noProof/>
            <w:lang w:val="id-ID"/>
          </w:rPr>
          <w:t>10</w:t>
        </w:r>
        <w:r w:rsidR="00A25DD6" w:rsidRPr="005F794B">
          <w:rPr>
            <w:lang w:val="id-ID"/>
          </w:rPr>
          <w:fldChar w:fldCharType="end"/>
        </w:r>
      </w:sdtContent>
    </w:sdt>
  </w:p>
  <w:p w14:paraId="5ECF23A5" w14:textId="77777777" w:rsidR="00D25DB7" w:rsidRPr="005F794B" w:rsidRDefault="00D25DB7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A25DD6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A25DD6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A25DD6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A25DD6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A25DD6" w:rsidRPr="005F794B">
          <w:rPr>
            <w:i/>
            <w:sz w:val="20"/>
            <w:szCs w:val="20"/>
            <w:lang w:val="id-ID"/>
          </w:rPr>
          <w:fldChar w:fldCharType="separate"/>
        </w:r>
        <w:r w:rsidR="00BB6B88">
          <w:rPr>
            <w:i/>
            <w:noProof/>
            <w:sz w:val="20"/>
            <w:szCs w:val="20"/>
            <w:lang w:val="id-ID"/>
          </w:rPr>
          <w:t>10</w:t>
        </w:r>
        <w:r w:rsidR="00A25DD6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4B976AED" w14:textId="77777777" w:rsidR="00D25DB7" w:rsidRDefault="00D25D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577EA1" w14:textId="77777777" w:rsidR="004D6190" w:rsidRDefault="004D6190" w:rsidP="00273E4A">
      <w:r>
        <w:separator/>
      </w:r>
    </w:p>
  </w:footnote>
  <w:footnote w:type="continuationSeparator" w:id="0">
    <w:p w14:paraId="39793DEA" w14:textId="77777777" w:rsidR="004D6190" w:rsidRDefault="004D6190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20"/>
    </w:tblGrid>
    <w:tr w:rsidR="00BF6E29" w14:paraId="2F3D9501" w14:textId="77777777" w:rsidTr="005D0782">
      <w:tc>
        <w:tcPr>
          <w:tcW w:w="5220" w:type="dxa"/>
        </w:tcPr>
        <w:p w14:paraId="36501D82" w14:textId="77777777" w:rsidR="00BF6E29" w:rsidRPr="00281DC8" w:rsidRDefault="00BF6E29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  <w:r>
            <w:rPr>
              <w:b/>
              <w:sz w:val="20"/>
            </w:rPr>
            <w:t>210915</w:t>
          </w:r>
        </w:p>
      </w:tc>
    </w:tr>
  </w:tbl>
  <w:p w14:paraId="688A0E3E" w14:textId="77777777" w:rsidR="00D25DB7" w:rsidRDefault="00D25DB7" w:rsidP="005D0782">
    <w:pPr>
      <w:pStyle w:val="Header"/>
      <w:tabs>
        <w:tab w:val="clear" w:pos="9360"/>
      </w:tabs>
    </w:pPr>
    <w:r>
      <w:tab/>
    </w:r>
  </w:p>
  <w:p w14:paraId="13515A49" w14:textId="77777777" w:rsidR="00D25DB7" w:rsidRDefault="00D25DB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F04EAF" w14:textId="77777777" w:rsidR="00D25DB7" w:rsidRDefault="00D25DB7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64A93"/>
    <w:multiLevelType w:val="hybridMultilevel"/>
    <w:tmpl w:val="5074CAA2"/>
    <w:lvl w:ilvl="0" w:tplc="113ED95A">
      <w:start w:val="2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452A5"/>
    <w:multiLevelType w:val="hybridMultilevel"/>
    <w:tmpl w:val="B2388360"/>
    <w:lvl w:ilvl="0" w:tplc="04090001">
      <w:start w:val="1"/>
      <w:numFmt w:val="bullet"/>
      <w:lvlText w:val=""/>
      <w:lvlJc w:val="left"/>
      <w:pPr>
        <w:tabs>
          <w:tab w:val="num" w:pos="-844"/>
        </w:tabs>
        <w:ind w:left="-8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-124"/>
        </w:tabs>
        <w:ind w:left="-1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96"/>
        </w:tabs>
        <w:ind w:left="5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316"/>
        </w:tabs>
        <w:ind w:left="13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036"/>
        </w:tabs>
        <w:ind w:left="20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2756"/>
        </w:tabs>
        <w:ind w:left="27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476"/>
        </w:tabs>
        <w:ind w:left="34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196"/>
        </w:tabs>
        <w:ind w:left="41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4916"/>
        </w:tabs>
        <w:ind w:left="4916" w:hanging="360"/>
      </w:pPr>
      <w:rPr>
        <w:rFonts w:ascii="Wingdings" w:hAnsi="Wingdings" w:hint="default"/>
      </w:rPr>
    </w:lvl>
  </w:abstractNum>
  <w:abstractNum w:abstractNumId="3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B56A1F"/>
    <w:multiLevelType w:val="hybridMultilevel"/>
    <w:tmpl w:val="0EE6127E"/>
    <w:lvl w:ilvl="0" w:tplc="C5F25A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2B024E"/>
    <w:multiLevelType w:val="hybridMultilevel"/>
    <w:tmpl w:val="AB324E0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0BE7BB5"/>
    <w:multiLevelType w:val="hybridMultilevel"/>
    <w:tmpl w:val="3F9CC94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1367C34"/>
    <w:multiLevelType w:val="hybridMultilevel"/>
    <w:tmpl w:val="A12CA958"/>
    <w:lvl w:ilvl="0" w:tplc="040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2CF4EAE"/>
    <w:multiLevelType w:val="hybridMultilevel"/>
    <w:tmpl w:val="D9D2FD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611DEF"/>
    <w:multiLevelType w:val="hybridMultilevel"/>
    <w:tmpl w:val="0E60CE6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CFE0464"/>
    <w:multiLevelType w:val="hybridMultilevel"/>
    <w:tmpl w:val="F00EE52C"/>
    <w:lvl w:ilvl="0" w:tplc="5418A3F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C9422F"/>
    <w:multiLevelType w:val="hybridMultilevel"/>
    <w:tmpl w:val="902EB2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B110A"/>
    <w:multiLevelType w:val="hybridMultilevel"/>
    <w:tmpl w:val="6AC2FFDA"/>
    <w:lvl w:ilvl="0" w:tplc="DA9C277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i w:val="0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2B0170FF"/>
    <w:multiLevelType w:val="hybridMultilevel"/>
    <w:tmpl w:val="93EE865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B0A52AB"/>
    <w:multiLevelType w:val="hybridMultilevel"/>
    <w:tmpl w:val="85101DB8"/>
    <w:lvl w:ilvl="0" w:tplc="04210001">
      <w:start w:val="1"/>
      <w:numFmt w:val="bullet"/>
      <w:lvlText w:val=""/>
      <w:lvlJc w:val="left"/>
      <w:pPr>
        <w:ind w:left="207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7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5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2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9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6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3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1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831" w:hanging="360"/>
      </w:pPr>
      <w:rPr>
        <w:rFonts w:ascii="Wingdings" w:hAnsi="Wingdings" w:hint="default"/>
      </w:rPr>
    </w:lvl>
  </w:abstractNum>
  <w:abstractNum w:abstractNumId="15" w15:restartNumberingAfterBreak="0">
    <w:nsid w:val="2CBD190D"/>
    <w:multiLevelType w:val="hybridMultilevel"/>
    <w:tmpl w:val="9B081FC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F9B1151"/>
    <w:multiLevelType w:val="hybridMultilevel"/>
    <w:tmpl w:val="5184A1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8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54669A4"/>
    <w:multiLevelType w:val="hybridMultilevel"/>
    <w:tmpl w:val="13C84D68"/>
    <w:lvl w:ilvl="0" w:tplc="3F0632EC">
      <w:start w:val="5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b w:val="0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F8B07EE"/>
    <w:multiLevelType w:val="hybridMultilevel"/>
    <w:tmpl w:val="AFAA9942"/>
    <w:lvl w:ilvl="0" w:tplc="04090019">
      <w:start w:val="1"/>
      <w:numFmt w:val="lowerLetter"/>
      <w:lvlText w:val="%1."/>
      <w:lvlJc w:val="left"/>
      <w:pPr>
        <w:ind w:left="630" w:hanging="360"/>
      </w:pPr>
    </w:lvl>
    <w:lvl w:ilvl="1" w:tplc="04210019" w:tentative="1">
      <w:start w:val="1"/>
      <w:numFmt w:val="lowerLetter"/>
      <w:lvlText w:val="%2."/>
      <w:lvlJc w:val="left"/>
      <w:pPr>
        <w:ind w:left="1350" w:hanging="360"/>
      </w:pPr>
    </w:lvl>
    <w:lvl w:ilvl="2" w:tplc="0421001B" w:tentative="1">
      <w:start w:val="1"/>
      <w:numFmt w:val="lowerRoman"/>
      <w:lvlText w:val="%3."/>
      <w:lvlJc w:val="right"/>
      <w:pPr>
        <w:ind w:left="2070" w:hanging="180"/>
      </w:pPr>
    </w:lvl>
    <w:lvl w:ilvl="3" w:tplc="0421000F" w:tentative="1">
      <w:start w:val="1"/>
      <w:numFmt w:val="decimal"/>
      <w:lvlText w:val="%4."/>
      <w:lvlJc w:val="left"/>
      <w:pPr>
        <w:ind w:left="2790" w:hanging="360"/>
      </w:pPr>
    </w:lvl>
    <w:lvl w:ilvl="4" w:tplc="04210019" w:tentative="1">
      <w:start w:val="1"/>
      <w:numFmt w:val="lowerLetter"/>
      <w:lvlText w:val="%5."/>
      <w:lvlJc w:val="left"/>
      <w:pPr>
        <w:ind w:left="3510" w:hanging="360"/>
      </w:pPr>
    </w:lvl>
    <w:lvl w:ilvl="5" w:tplc="0421001B" w:tentative="1">
      <w:start w:val="1"/>
      <w:numFmt w:val="lowerRoman"/>
      <w:lvlText w:val="%6."/>
      <w:lvlJc w:val="right"/>
      <w:pPr>
        <w:ind w:left="4230" w:hanging="180"/>
      </w:pPr>
    </w:lvl>
    <w:lvl w:ilvl="6" w:tplc="0421000F" w:tentative="1">
      <w:start w:val="1"/>
      <w:numFmt w:val="decimal"/>
      <w:lvlText w:val="%7."/>
      <w:lvlJc w:val="left"/>
      <w:pPr>
        <w:ind w:left="4950" w:hanging="360"/>
      </w:pPr>
    </w:lvl>
    <w:lvl w:ilvl="7" w:tplc="04210019" w:tentative="1">
      <w:start w:val="1"/>
      <w:numFmt w:val="lowerLetter"/>
      <w:lvlText w:val="%8."/>
      <w:lvlJc w:val="left"/>
      <w:pPr>
        <w:ind w:left="5670" w:hanging="360"/>
      </w:pPr>
    </w:lvl>
    <w:lvl w:ilvl="8" w:tplc="0421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1" w15:restartNumberingAfterBreak="0">
    <w:nsid w:val="42A75397"/>
    <w:multiLevelType w:val="hybridMultilevel"/>
    <w:tmpl w:val="C0BEAA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3E84CC4"/>
    <w:multiLevelType w:val="hybridMultilevel"/>
    <w:tmpl w:val="3F5073E6"/>
    <w:lvl w:ilvl="0" w:tplc="B380AB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6B684E"/>
    <w:multiLevelType w:val="hybridMultilevel"/>
    <w:tmpl w:val="6D62A81C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914E67"/>
    <w:multiLevelType w:val="hybridMultilevel"/>
    <w:tmpl w:val="C75C91A2"/>
    <w:lvl w:ilvl="0" w:tplc="04210001">
      <w:start w:val="1"/>
      <w:numFmt w:val="bullet"/>
      <w:lvlText w:val=""/>
      <w:lvlJc w:val="left"/>
      <w:pPr>
        <w:ind w:left="171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43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15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7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9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1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3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5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71" w:hanging="360"/>
      </w:pPr>
      <w:rPr>
        <w:rFonts w:ascii="Wingdings" w:hAnsi="Wingdings" w:hint="default"/>
      </w:rPr>
    </w:lvl>
  </w:abstractNum>
  <w:abstractNum w:abstractNumId="25" w15:restartNumberingAfterBreak="0">
    <w:nsid w:val="4E8E716F"/>
    <w:multiLevelType w:val="hybridMultilevel"/>
    <w:tmpl w:val="E716F492"/>
    <w:lvl w:ilvl="0" w:tplc="1FB27B66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  <w:color w:val="000000"/>
        <w:lang w:val="en-US"/>
      </w:rPr>
    </w:lvl>
    <w:lvl w:ilvl="1" w:tplc="12A0FC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6473AF5"/>
    <w:multiLevelType w:val="hybridMultilevel"/>
    <w:tmpl w:val="C6D0B95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7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BB6294D"/>
    <w:multiLevelType w:val="hybridMultilevel"/>
    <w:tmpl w:val="2D2E8DDC"/>
    <w:lvl w:ilvl="0" w:tplc="619E50D4">
      <w:start w:val="5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  <w:b w:val="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C3406A"/>
    <w:multiLevelType w:val="hybridMultilevel"/>
    <w:tmpl w:val="05BC48E2"/>
    <w:lvl w:ilvl="0" w:tplc="C20E1B3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08B04CB"/>
    <w:multiLevelType w:val="hybridMultilevel"/>
    <w:tmpl w:val="4454C78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AF92DCD"/>
    <w:multiLevelType w:val="hybridMultilevel"/>
    <w:tmpl w:val="403C8F04"/>
    <w:lvl w:ilvl="0" w:tplc="1B8631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41222AA"/>
    <w:multiLevelType w:val="hybridMultilevel"/>
    <w:tmpl w:val="FCCA660C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4" w15:restartNumberingAfterBreak="0">
    <w:nsid w:val="75271C5C"/>
    <w:multiLevelType w:val="hybridMultilevel"/>
    <w:tmpl w:val="49AE1128"/>
    <w:lvl w:ilvl="0" w:tplc="DAB87CAC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8D51FC"/>
    <w:multiLevelType w:val="hybridMultilevel"/>
    <w:tmpl w:val="E9C24B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237A61"/>
    <w:multiLevelType w:val="hybridMultilevel"/>
    <w:tmpl w:val="4F5012CE"/>
    <w:lvl w:ilvl="0" w:tplc="040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EA6A63B2">
      <w:numFmt w:val="bullet"/>
      <w:lvlText w:val="-"/>
      <w:lvlJc w:val="left"/>
      <w:pPr>
        <w:ind w:left="3225" w:hanging="360"/>
      </w:pPr>
      <w:rPr>
        <w:rFonts w:ascii="Times New Roman" w:eastAsia="MS Mincho" w:hAnsi="Times New Roman" w:cs="Times New Roman" w:hint="default"/>
      </w:rPr>
    </w:lvl>
    <w:lvl w:ilvl="3" w:tplc="0421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9" w15:restartNumberingAfterBreak="0">
    <w:nsid w:val="7F3450D4"/>
    <w:multiLevelType w:val="hybridMultilevel"/>
    <w:tmpl w:val="D16E1732"/>
    <w:lvl w:ilvl="0" w:tplc="E4FC4384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4E68B22"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F9665AE"/>
    <w:multiLevelType w:val="hybridMultilevel"/>
    <w:tmpl w:val="72546768"/>
    <w:lvl w:ilvl="0" w:tplc="B16AC782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7"/>
  </w:num>
  <w:num w:numId="3">
    <w:abstractNumId w:val="28"/>
  </w:num>
  <w:num w:numId="4">
    <w:abstractNumId w:val="18"/>
  </w:num>
  <w:num w:numId="5">
    <w:abstractNumId w:val="35"/>
  </w:num>
  <w:num w:numId="6">
    <w:abstractNumId w:val="27"/>
  </w:num>
  <w:num w:numId="7">
    <w:abstractNumId w:val="36"/>
  </w:num>
  <w:num w:numId="8">
    <w:abstractNumId w:val="0"/>
  </w:num>
  <w:num w:numId="9">
    <w:abstractNumId w:val="9"/>
  </w:num>
  <w:num w:numId="10">
    <w:abstractNumId w:val="9"/>
  </w:num>
  <w:num w:numId="11">
    <w:abstractNumId w:val="37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37"/>
  </w:num>
  <w:num w:numId="14">
    <w:abstractNumId w:val="26"/>
  </w:num>
  <w:num w:numId="15">
    <w:abstractNumId w:val="33"/>
  </w:num>
  <w:num w:numId="16">
    <w:abstractNumId w:val="6"/>
  </w:num>
  <w:num w:numId="17">
    <w:abstractNumId w:val="5"/>
  </w:num>
  <w:num w:numId="18">
    <w:abstractNumId w:val="38"/>
  </w:num>
  <w:num w:numId="19">
    <w:abstractNumId w:val="7"/>
  </w:num>
  <w:num w:numId="20">
    <w:abstractNumId w:val="22"/>
  </w:num>
  <w:num w:numId="21">
    <w:abstractNumId w:val="34"/>
  </w:num>
  <w:num w:numId="22">
    <w:abstractNumId w:val="19"/>
  </w:num>
  <w:num w:numId="23">
    <w:abstractNumId w:val="29"/>
  </w:num>
  <w:num w:numId="24">
    <w:abstractNumId w:val="16"/>
  </w:num>
  <w:num w:numId="25">
    <w:abstractNumId w:val="31"/>
  </w:num>
  <w:num w:numId="26">
    <w:abstractNumId w:val="32"/>
  </w:num>
  <w:num w:numId="27">
    <w:abstractNumId w:val="4"/>
  </w:num>
  <w:num w:numId="28">
    <w:abstractNumId w:val="25"/>
  </w:num>
  <w:num w:numId="29">
    <w:abstractNumId w:val="11"/>
  </w:num>
  <w:num w:numId="30">
    <w:abstractNumId w:val="10"/>
  </w:num>
  <w:num w:numId="31">
    <w:abstractNumId w:val="12"/>
  </w:num>
  <w:num w:numId="32">
    <w:abstractNumId w:val="24"/>
  </w:num>
  <w:num w:numId="33">
    <w:abstractNumId w:val="14"/>
  </w:num>
  <w:num w:numId="34">
    <w:abstractNumId w:val="23"/>
  </w:num>
  <w:num w:numId="35">
    <w:abstractNumId w:val="40"/>
  </w:num>
  <w:num w:numId="36">
    <w:abstractNumId w:val="30"/>
  </w:num>
  <w:num w:numId="37">
    <w:abstractNumId w:val="13"/>
  </w:num>
  <w:num w:numId="38">
    <w:abstractNumId w:val="39"/>
  </w:num>
  <w:num w:numId="39">
    <w:abstractNumId w:val="1"/>
  </w:num>
  <w:num w:numId="40">
    <w:abstractNumId w:val="20"/>
  </w:num>
  <w:num w:numId="41">
    <w:abstractNumId w:val="8"/>
  </w:num>
  <w:num w:numId="42">
    <w:abstractNumId w:val="21"/>
  </w:num>
  <w:num w:numId="43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609E"/>
    <w:rsid w:val="00001536"/>
    <w:rsid w:val="00003EFC"/>
    <w:rsid w:val="00004996"/>
    <w:rsid w:val="00004BAA"/>
    <w:rsid w:val="00006F27"/>
    <w:rsid w:val="00007002"/>
    <w:rsid w:val="00007E84"/>
    <w:rsid w:val="00010102"/>
    <w:rsid w:val="00010513"/>
    <w:rsid w:val="00010708"/>
    <w:rsid w:val="0001387F"/>
    <w:rsid w:val="00013DED"/>
    <w:rsid w:val="00013DEE"/>
    <w:rsid w:val="00014EED"/>
    <w:rsid w:val="0001642A"/>
    <w:rsid w:val="00020A6E"/>
    <w:rsid w:val="00020F10"/>
    <w:rsid w:val="00021CDC"/>
    <w:rsid w:val="0002286F"/>
    <w:rsid w:val="000251C8"/>
    <w:rsid w:val="00025DAB"/>
    <w:rsid w:val="00027210"/>
    <w:rsid w:val="00027500"/>
    <w:rsid w:val="00031F69"/>
    <w:rsid w:val="00032354"/>
    <w:rsid w:val="00033024"/>
    <w:rsid w:val="000341BB"/>
    <w:rsid w:val="000350D3"/>
    <w:rsid w:val="00036ED9"/>
    <w:rsid w:val="00041EB0"/>
    <w:rsid w:val="00042277"/>
    <w:rsid w:val="00044B9C"/>
    <w:rsid w:val="00045FC2"/>
    <w:rsid w:val="0005064E"/>
    <w:rsid w:val="00050E36"/>
    <w:rsid w:val="00051154"/>
    <w:rsid w:val="00053C81"/>
    <w:rsid w:val="00053C93"/>
    <w:rsid w:val="00054F86"/>
    <w:rsid w:val="00056CD1"/>
    <w:rsid w:val="00056FDB"/>
    <w:rsid w:val="00060E58"/>
    <w:rsid w:val="00061BE1"/>
    <w:rsid w:val="0006441A"/>
    <w:rsid w:val="000700A1"/>
    <w:rsid w:val="00070EA8"/>
    <w:rsid w:val="00071A45"/>
    <w:rsid w:val="00072D7C"/>
    <w:rsid w:val="00072DE7"/>
    <w:rsid w:val="0007345C"/>
    <w:rsid w:val="00074E71"/>
    <w:rsid w:val="00075241"/>
    <w:rsid w:val="00075DD8"/>
    <w:rsid w:val="000769B4"/>
    <w:rsid w:val="0008052E"/>
    <w:rsid w:val="00080DED"/>
    <w:rsid w:val="00085AB3"/>
    <w:rsid w:val="000867A9"/>
    <w:rsid w:val="000910F9"/>
    <w:rsid w:val="0009125F"/>
    <w:rsid w:val="00094A4B"/>
    <w:rsid w:val="000A0C90"/>
    <w:rsid w:val="000A1052"/>
    <w:rsid w:val="000A1156"/>
    <w:rsid w:val="000A23D8"/>
    <w:rsid w:val="000A3F41"/>
    <w:rsid w:val="000A5739"/>
    <w:rsid w:val="000A6DB9"/>
    <w:rsid w:val="000A7060"/>
    <w:rsid w:val="000A7140"/>
    <w:rsid w:val="000A7C4B"/>
    <w:rsid w:val="000B0F3B"/>
    <w:rsid w:val="000B1F17"/>
    <w:rsid w:val="000B23A0"/>
    <w:rsid w:val="000B4335"/>
    <w:rsid w:val="000B49C5"/>
    <w:rsid w:val="000B580A"/>
    <w:rsid w:val="000B5D03"/>
    <w:rsid w:val="000B69D0"/>
    <w:rsid w:val="000C0C43"/>
    <w:rsid w:val="000C0C4D"/>
    <w:rsid w:val="000C20C6"/>
    <w:rsid w:val="000C348B"/>
    <w:rsid w:val="000C48A2"/>
    <w:rsid w:val="000C4CDB"/>
    <w:rsid w:val="000C5E2C"/>
    <w:rsid w:val="000C6BC3"/>
    <w:rsid w:val="000D01DE"/>
    <w:rsid w:val="000D0D2F"/>
    <w:rsid w:val="000D131A"/>
    <w:rsid w:val="000D14B7"/>
    <w:rsid w:val="000D37CD"/>
    <w:rsid w:val="000D5AFF"/>
    <w:rsid w:val="000E0E60"/>
    <w:rsid w:val="000E3021"/>
    <w:rsid w:val="000E336E"/>
    <w:rsid w:val="000E73BE"/>
    <w:rsid w:val="000F03E2"/>
    <w:rsid w:val="000F057A"/>
    <w:rsid w:val="000F1567"/>
    <w:rsid w:val="000F1EBF"/>
    <w:rsid w:val="000F278B"/>
    <w:rsid w:val="000F5386"/>
    <w:rsid w:val="000F6B08"/>
    <w:rsid w:val="000F7CFC"/>
    <w:rsid w:val="000F7FC6"/>
    <w:rsid w:val="00101AC6"/>
    <w:rsid w:val="001071F4"/>
    <w:rsid w:val="00107F1C"/>
    <w:rsid w:val="0011028E"/>
    <w:rsid w:val="0011036B"/>
    <w:rsid w:val="001106B0"/>
    <w:rsid w:val="00112A75"/>
    <w:rsid w:val="00113A2B"/>
    <w:rsid w:val="00113F59"/>
    <w:rsid w:val="00114BE7"/>
    <w:rsid w:val="00120703"/>
    <w:rsid w:val="00120D1C"/>
    <w:rsid w:val="00120EDD"/>
    <w:rsid w:val="00122433"/>
    <w:rsid w:val="00122BC2"/>
    <w:rsid w:val="00126067"/>
    <w:rsid w:val="001261EE"/>
    <w:rsid w:val="00126443"/>
    <w:rsid w:val="0012645C"/>
    <w:rsid w:val="00126822"/>
    <w:rsid w:val="00127AD2"/>
    <w:rsid w:val="00127F74"/>
    <w:rsid w:val="00131C81"/>
    <w:rsid w:val="00131DAA"/>
    <w:rsid w:val="00131DF5"/>
    <w:rsid w:val="00132772"/>
    <w:rsid w:val="00133A75"/>
    <w:rsid w:val="00134AEA"/>
    <w:rsid w:val="00134D21"/>
    <w:rsid w:val="00136218"/>
    <w:rsid w:val="001365C9"/>
    <w:rsid w:val="00137F08"/>
    <w:rsid w:val="001407E8"/>
    <w:rsid w:val="001414B8"/>
    <w:rsid w:val="00142AA9"/>
    <w:rsid w:val="00143453"/>
    <w:rsid w:val="00143C73"/>
    <w:rsid w:val="00144514"/>
    <w:rsid w:val="001451EA"/>
    <w:rsid w:val="00145C2E"/>
    <w:rsid w:val="0014620C"/>
    <w:rsid w:val="00146DD3"/>
    <w:rsid w:val="00150E94"/>
    <w:rsid w:val="001526D6"/>
    <w:rsid w:val="00154399"/>
    <w:rsid w:val="00155C08"/>
    <w:rsid w:val="00155F37"/>
    <w:rsid w:val="0015698F"/>
    <w:rsid w:val="00157DC7"/>
    <w:rsid w:val="00163B76"/>
    <w:rsid w:val="00163B7E"/>
    <w:rsid w:val="00164CC9"/>
    <w:rsid w:val="00164EBC"/>
    <w:rsid w:val="00165A68"/>
    <w:rsid w:val="00166050"/>
    <w:rsid w:val="00173A79"/>
    <w:rsid w:val="00175465"/>
    <w:rsid w:val="00177A0C"/>
    <w:rsid w:val="00181ED8"/>
    <w:rsid w:val="00183F26"/>
    <w:rsid w:val="00187521"/>
    <w:rsid w:val="001926E2"/>
    <w:rsid w:val="00193A08"/>
    <w:rsid w:val="00193D73"/>
    <w:rsid w:val="001955A6"/>
    <w:rsid w:val="00196246"/>
    <w:rsid w:val="001A0366"/>
    <w:rsid w:val="001A1AA8"/>
    <w:rsid w:val="001A401A"/>
    <w:rsid w:val="001A5545"/>
    <w:rsid w:val="001A6A18"/>
    <w:rsid w:val="001B2E1C"/>
    <w:rsid w:val="001B30AC"/>
    <w:rsid w:val="001B3A2E"/>
    <w:rsid w:val="001B4762"/>
    <w:rsid w:val="001B74C1"/>
    <w:rsid w:val="001C25A7"/>
    <w:rsid w:val="001C35B1"/>
    <w:rsid w:val="001C4133"/>
    <w:rsid w:val="001C578A"/>
    <w:rsid w:val="001C5A29"/>
    <w:rsid w:val="001D04CC"/>
    <w:rsid w:val="001D224C"/>
    <w:rsid w:val="001D3761"/>
    <w:rsid w:val="001D423A"/>
    <w:rsid w:val="001D43BE"/>
    <w:rsid w:val="001D4810"/>
    <w:rsid w:val="001D525E"/>
    <w:rsid w:val="001E0955"/>
    <w:rsid w:val="001E09A4"/>
    <w:rsid w:val="001E1383"/>
    <w:rsid w:val="001E29AD"/>
    <w:rsid w:val="001E34C6"/>
    <w:rsid w:val="001E4754"/>
    <w:rsid w:val="001E637E"/>
    <w:rsid w:val="001E6413"/>
    <w:rsid w:val="001E6802"/>
    <w:rsid w:val="001F0C39"/>
    <w:rsid w:val="001F1D82"/>
    <w:rsid w:val="001F4DF8"/>
    <w:rsid w:val="001F62D6"/>
    <w:rsid w:val="001F64B6"/>
    <w:rsid w:val="001F65C3"/>
    <w:rsid w:val="0020109F"/>
    <w:rsid w:val="0020299B"/>
    <w:rsid w:val="00202FB6"/>
    <w:rsid w:val="00202FF6"/>
    <w:rsid w:val="00203450"/>
    <w:rsid w:val="002034E5"/>
    <w:rsid w:val="00203B06"/>
    <w:rsid w:val="00204FC6"/>
    <w:rsid w:val="0020525D"/>
    <w:rsid w:val="0020725B"/>
    <w:rsid w:val="00207904"/>
    <w:rsid w:val="002101EA"/>
    <w:rsid w:val="00210D08"/>
    <w:rsid w:val="00216593"/>
    <w:rsid w:val="00217B68"/>
    <w:rsid w:val="00217C8D"/>
    <w:rsid w:val="002212F2"/>
    <w:rsid w:val="002219BF"/>
    <w:rsid w:val="0022281D"/>
    <w:rsid w:val="00224780"/>
    <w:rsid w:val="00230277"/>
    <w:rsid w:val="00233231"/>
    <w:rsid w:val="00233521"/>
    <w:rsid w:val="00234CE4"/>
    <w:rsid w:val="00235C36"/>
    <w:rsid w:val="00235D77"/>
    <w:rsid w:val="002376FA"/>
    <w:rsid w:val="00240E73"/>
    <w:rsid w:val="002439AD"/>
    <w:rsid w:val="00243C18"/>
    <w:rsid w:val="00243EEB"/>
    <w:rsid w:val="00244B26"/>
    <w:rsid w:val="00244DD6"/>
    <w:rsid w:val="00246828"/>
    <w:rsid w:val="0024712C"/>
    <w:rsid w:val="00251999"/>
    <w:rsid w:val="00252D64"/>
    <w:rsid w:val="00252E4A"/>
    <w:rsid w:val="00253D14"/>
    <w:rsid w:val="002550B8"/>
    <w:rsid w:val="00255A09"/>
    <w:rsid w:val="00256473"/>
    <w:rsid w:val="0026352E"/>
    <w:rsid w:val="00264A13"/>
    <w:rsid w:val="00273E4A"/>
    <w:rsid w:val="0027427E"/>
    <w:rsid w:val="00275CBE"/>
    <w:rsid w:val="0028088D"/>
    <w:rsid w:val="002814F9"/>
    <w:rsid w:val="00281799"/>
    <w:rsid w:val="00281DC8"/>
    <w:rsid w:val="002841B3"/>
    <w:rsid w:val="00285CB1"/>
    <w:rsid w:val="00286C8E"/>
    <w:rsid w:val="00286CDC"/>
    <w:rsid w:val="00291C80"/>
    <w:rsid w:val="002956DC"/>
    <w:rsid w:val="00296DA6"/>
    <w:rsid w:val="002A07C0"/>
    <w:rsid w:val="002A0FCC"/>
    <w:rsid w:val="002A138B"/>
    <w:rsid w:val="002A47A2"/>
    <w:rsid w:val="002A49C1"/>
    <w:rsid w:val="002A5401"/>
    <w:rsid w:val="002A66E0"/>
    <w:rsid w:val="002B00F2"/>
    <w:rsid w:val="002B17DF"/>
    <w:rsid w:val="002B2082"/>
    <w:rsid w:val="002B2155"/>
    <w:rsid w:val="002B33A5"/>
    <w:rsid w:val="002B4009"/>
    <w:rsid w:val="002B4551"/>
    <w:rsid w:val="002B7C36"/>
    <w:rsid w:val="002B7CDD"/>
    <w:rsid w:val="002C062E"/>
    <w:rsid w:val="002C220F"/>
    <w:rsid w:val="002C35B7"/>
    <w:rsid w:val="002C3AC5"/>
    <w:rsid w:val="002C3CA7"/>
    <w:rsid w:val="002C7FC0"/>
    <w:rsid w:val="002D06A2"/>
    <w:rsid w:val="002D1472"/>
    <w:rsid w:val="002D1CC1"/>
    <w:rsid w:val="002D2242"/>
    <w:rsid w:val="002D2521"/>
    <w:rsid w:val="002D6BA7"/>
    <w:rsid w:val="002D7F31"/>
    <w:rsid w:val="002E0345"/>
    <w:rsid w:val="002E0354"/>
    <w:rsid w:val="002E0473"/>
    <w:rsid w:val="002E0F20"/>
    <w:rsid w:val="002E1DFB"/>
    <w:rsid w:val="002E271A"/>
    <w:rsid w:val="002E3324"/>
    <w:rsid w:val="002E3918"/>
    <w:rsid w:val="002E3CA4"/>
    <w:rsid w:val="002E51A9"/>
    <w:rsid w:val="002F04BE"/>
    <w:rsid w:val="002F1DC2"/>
    <w:rsid w:val="002F2DAF"/>
    <w:rsid w:val="002F4A38"/>
    <w:rsid w:val="002F6EA8"/>
    <w:rsid w:val="003002A2"/>
    <w:rsid w:val="00301186"/>
    <w:rsid w:val="00301FAC"/>
    <w:rsid w:val="00305136"/>
    <w:rsid w:val="003054E4"/>
    <w:rsid w:val="0031044D"/>
    <w:rsid w:val="00310C7C"/>
    <w:rsid w:val="003123FD"/>
    <w:rsid w:val="00312D27"/>
    <w:rsid w:val="00315929"/>
    <w:rsid w:val="00315A21"/>
    <w:rsid w:val="00315A46"/>
    <w:rsid w:val="003207BB"/>
    <w:rsid w:val="00320C87"/>
    <w:rsid w:val="00321362"/>
    <w:rsid w:val="00322179"/>
    <w:rsid w:val="00322311"/>
    <w:rsid w:val="00323347"/>
    <w:rsid w:val="00323CB7"/>
    <w:rsid w:val="003267B6"/>
    <w:rsid w:val="00326D8C"/>
    <w:rsid w:val="0032766F"/>
    <w:rsid w:val="00331A70"/>
    <w:rsid w:val="00333217"/>
    <w:rsid w:val="003342CA"/>
    <w:rsid w:val="0033478F"/>
    <w:rsid w:val="00334B90"/>
    <w:rsid w:val="00334D56"/>
    <w:rsid w:val="00337468"/>
    <w:rsid w:val="003403A2"/>
    <w:rsid w:val="00341708"/>
    <w:rsid w:val="00341E13"/>
    <w:rsid w:val="003432E6"/>
    <w:rsid w:val="003439D3"/>
    <w:rsid w:val="003451B8"/>
    <w:rsid w:val="0034524E"/>
    <w:rsid w:val="00346020"/>
    <w:rsid w:val="0035040B"/>
    <w:rsid w:val="00351BA9"/>
    <w:rsid w:val="00352F90"/>
    <w:rsid w:val="00353FAB"/>
    <w:rsid w:val="0035528F"/>
    <w:rsid w:val="0035660A"/>
    <w:rsid w:val="00357391"/>
    <w:rsid w:val="00360A63"/>
    <w:rsid w:val="00365079"/>
    <w:rsid w:val="003651E1"/>
    <w:rsid w:val="003657CE"/>
    <w:rsid w:val="00366590"/>
    <w:rsid w:val="0036669F"/>
    <w:rsid w:val="00366844"/>
    <w:rsid w:val="00367859"/>
    <w:rsid w:val="00367DE6"/>
    <w:rsid w:val="00370174"/>
    <w:rsid w:val="00373EF3"/>
    <w:rsid w:val="00374C9D"/>
    <w:rsid w:val="0037553B"/>
    <w:rsid w:val="00375920"/>
    <w:rsid w:val="00377069"/>
    <w:rsid w:val="00377A8F"/>
    <w:rsid w:val="00383826"/>
    <w:rsid w:val="003840D7"/>
    <w:rsid w:val="00384C7B"/>
    <w:rsid w:val="00387A98"/>
    <w:rsid w:val="00387D06"/>
    <w:rsid w:val="00390661"/>
    <w:rsid w:val="00390F10"/>
    <w:rsid w:val="00392446"/>
    <w:rsid w:val="00392CA0"/>
    <w:rsid w:val="00393E24"/>
    <w:rsid w:val="00395E33"/>
    <w:rsid w:val="00397C62"/>
    <w:rsid w:val="003A1788"/>
    <w:rsid w:val="003A2367"/>
    <w:rsid w:val="003A5970"/>
    <w:rsid w:val="003B1908"/>
    <w:rsid w:val="003B1952"/>
    <w:rsid w:val="003B1D05"/>
    <w:rsid w:val="003B27CC"/>
    <w:rsid w:val="003B4999"/>
    <w:rsid w:val="003B4A0C"/>
    <w:rsid w:val="003B4C00"/>
    <w:rsid w:val="003B4C88"/>
    <w:rsid w:val="003B4FD7"/>
    <w:rsid w:val="003B5F77"/>
    <w:rsid w:val="003C0329"/>
    <w:rsid w:val="003C0595"/>
    <w:rsid w:val="003C096E"/>
    <w:rsid w:val="003C0A29"/>
    <w:rsid w:val="003C166B"/>
    <w:rsid w:val="003C1CE6"/>
    <w:rsid w:val="003C2D1C"/>
    <w:rsid w:val="003C3E05"/>
    <w:rsid w:val="003C5022"/>
    <w:rsid w:val="003C5235"/>
    <w:rsid w:val="003C58B7"/>
    <w:rsid w:val="003C5E0B"/>
    <w:rsid w:val="003C7479"/>
    <w:rsid w:val="003C7864"/>
    <w:rsid w:val="003C78B6"/>
    <w:rsid w:val="003D102A"/>
    <w:rsid w:val="003D1B70"/>
    <w:rsid w:val="003D3900"/>
    <w:rsid w:val="003D5E36"/>
    <w:rsid w:val="003D7084"/>
    <w:rsid w:val="003D791B"/>
    <w:rsid w:val="003E03C6"/>
    <w:rsid w:val="003E502E"/>
    <w:rsid w:val="003E517C"/>
    <w:rsid w:val="003E6BEA"/>
    <w:rsid w:val="003E79C3"/>
    <w:rsid w:val="003F0DF3"/>
    <w:rsid w:val="003F5965"/>
    <w:rsid w:val="003F5CAD"/>
    <w:rsid w:val="003F6F6D"/>
    <w:rsid w:val="003F71D2"/>
    <w:rsid w:val="004008BF"/>
    <w:rsid w:val="00403190"/>
    <w:rsid w:val="00404391"/>
    <w:rsid w:val="00404906"/>
    <w:rsid w:val="00406C33"/>
    <w:rsid w:val="004074A1"/>
    <w:rsid w:val="00411AED"/>
    <w:rsid w:val="00412E35"/>
    <w:rsid w:val="00413D30"/>
    <w:rsid w:val="00414330"/>
    <w:rsid w:val="004162A7"/>
    <w:rsid w:val="00416A5F"/>
    <w:rsid w:val="00417651"/>
    <w:rsid w:val="00417E99"/>
    <w:rsid w:val="00421F6B"/>
    <w:rsid w:val="00422134"/>
    <w:rsid w:val="00422C57"/>
    <w:rsid w:val="004252CE"/>
    <w:rsid w:val="004260FE"/>
    <w:rsid w:val="0042749B"/>
    <w:rsid w:val="0043043D"/>
    <w:rsid w:val="004306D1"/>
    <w:rsid w:val="00432935"/>
    <w:rsid w:val="00434FFC"/>
    <w:rsid w:val="004355D6"/>
    <w:rsid w:val="00435C82"/>
    <w:rsid w:val="00436284"/>
    <w:rsid w:val="00436800"/>
    <w:rsid w:val="00436BAE"/>
    <w:rsid w:val="00437737"/>
    <w:rsid w:val="00440B77"/>
    <w:rsid w:val="00440FF1"/>
    <w:rsid w:val="004411EC"/>
    <w:rsid w:val="004454EB"/>
    <w:rsid w:val="00445C1C"/>
    <w:rsid w:val="00446550"/>
    <w:rsid w:val="00446D31"/>
    <w:rsid w:val="00447915"/>
    <w:rsid w:val="004508DB"/>
    <w:rsid w:val="004526DA"/>
    <w:rsid w:val="0045325D"/>
    <w:rsid w:val="00455594"/>
    <w:rsid w:val="00455F1D"/>
    <w:rsid w:val="00460837"/>
    <w:rsid w:val="00460B57"/>
    <w:rsid w:val="00461EEF"/>
    <w:rsid w:val="004642DE"/>
    <w:rsid w:val="004654D4"/>
    <w:rsid w:val="0046589E"/>
    <w:rsid w:val="00465B97"/>
    <w:rsid w:val="00466F32"/>
    <w:rsid w:val="00470964"/>
    <w:rsid w:val="004716A8"/>
    <w:rsid w:val="004741AE"/>
    <w:rsid w:val="00476554"/>
    <w:rsid w:val="0047669C"/>
    <w:rsid w:val="00477C43"/>
    <w:rsid w:val="00477CE8"/>
    <w:rsid w:val="00480641"/>
    <w:rsid w:val="004814D9"/>
    <w:rsid w:val="00482FA5"/>
    <w:rsid w:val="00485AED"/>
    <w:rsid w:val="00486DBD"/>
    <w:rsid w:val="004873C0"/>
    <w:rsid w:val="004905C8"/>
    <w:rsid w:val="0049122B"/>
    <w:rsid w:val="00492668"/>
    <w:rsid w:val="00492A57"/>
    <w:rsid w:val="00492C0A"/>
    <w:rsid w:val="00493A0E"/>
    <w:rsid w:val="004949DF"/>
    <w:rsid w:val="00494E4C"/>
    <w:rsid w:val="00495BD0"/>
    <w:rsid w:val="00496C4A"/>
    <w:rsid w:val="0049754E"/>
    <w:rsid w:val="004A0463"/>
    <w:rsid w:val="004A1D6C"/>
    <w:rsid w:val="004A4CA8"/>
    <w:rsid w:val="004A536D"/>
    <w:rsid w:val="004A56BF"/>
    <w:rsid w:val="004A6883"/>
    <w:rsid w:val="004B1FDF"/>
    <w:rsid w:val="004B3EE7"/>
    <w:rsid w:val="004B465E"/>
    <w:rsid w:val="004B47B5"/>
    <w:rsid w:val="004B5FBD"/>
    <w:rsid w:val="004B6AFE"/>
    <w:rsid w:val="004B6D3E"/>
    <w:rsid w:val="004B7911"/>
    <w:rsid w:val="004C0F0C"/>
    <w:rsid w:val="004C2DA3"/>
    <w:rsid w:val="004C4DFF"/>
    <w:rsid w:val="004C7BAF"/>
    <w:rsid w:val="004D13C5"/>
    <w:rsid w:val="004D176C"/>
    <w:rsid w:val="004D5631"/>
    <w:rsid w:val="004D6042"/>
    <w:rsid w:val="004D6190"/>
    <w:rsid w:val="004D75BA"/>
    <w:rsid w:val="004E42C8"/>
    <w:rsid w:val="004E5B8C"/>
    <w:rsid w:val="004E68AC"/>
    <w:rsid w:val="004E7352"/>
    <w:rsid w:val="004F0B0D"/>
    <w:rsid w:val="004F0F85"/>
    <w:rsid w:val="004F22B8"/>
    <w:rsid w:val="004F36F9"/>
    <w:rsid w:val="004F3807"/>
    <w:rsid w:val="004F45FD"/>
    <w:rsid w:val="004F6101"/>
    <w:rsid w:val="004F6467"/>
    <w:rsid w:val="00503944"/>
    <w:rsid w:val="00507746"/>
    <w:rsid w:val="00510636"/>
    <w:rsid w:val="00511B63"/>
    <w:rsid w:val="00512000"/>
    <w:rsid w:val="00512E2D"/>
    <w:rsid w:val="00513193"/>
    <w:rsid w:val="00513BA3"/>
    <w:rsid w:val="00514087"/>
    <w:rsid w:val="0051471A"/>
    <w:rsid w:val="00517ABD"/>
    <w:rsid w:val="00517ECC"/>
    <w:rsid w:val="00520455"/>
    <w:rsid w:val="00520E03"/>
    <w:rsid w:val="0052269D"/>
    <w:rsid w:val="0052624C"/>
    <w:rsid w:val="005314B7"/>
    <w:rsid w:val="0053307C"/>
    <w:rsid w:val="00533092"/>
    <w:rsid w:val="0053491A"/>
    <w:rsid w:val="0053524E"/>
    <w:rsid w:val="00535DA7"/>
    <w:rsid w:val="00542F04"/>
    <w:rsid w:val="005447D7"/>
    <w:rsid w:val="00545019"/>
    <w:rsid w:val="0055049A"/>
    <w:rsid w:val="00550B97"/>
    <w:rsid w:val="0055148A"/>
    <w:rsid w:val="005517DD"/>
    <w:rsid w:val="0055410B"/>
    <w:rsid w:val="00554E32"/>
    <w:rsid w:val="005551B5"/>
    <w:rsid w:val="00556E41"/>
    <w:rsid w:val="005609DB"/>
    <w:rsid w:val="00560DD2"/>
    <w:rsid w:val="005621A3"/>
    <w:rsid w:val="0056394B"/>
    <w:rsid w:val="005639DA"/>
    <w:rsid w:val="005651E7"/>
    <w:rsid w:val="005652FB"/>
    <w:rsid w:val="00566318"/>
    <w:rsid w:val="005670C0"/>
    <w:rsid w:val="0056727B"/>
    <w:rsid w:val="00571B72"/>
    <w:rsid w:val="00572516"/>
    <w:rsid w:val="0057575F"/>
    <w:rsid w:val="00576705"/>
    <w:rsid w:val="00580E71"/>
    <w:rsid w:val="00581EA0"/>
    <w:rsid w:val="00582417"/>
    <w:rsid w:val="00582E4C"/>
    <w:rsid w:val="005846E0"/>
    <w:rsid w:val="0058484A"/>
    <w:rsid w:val="00584ECB"/>
    <w:rsid w:val="005867D4"/>
    <w:rsid w:val="00586FB2"/>
    <w:rsid w:val="00591EAA"/>
    <w:rsid w:val="00594B6F"/>
    <w:rsid w:val="00594D3D"/>
    <w:rsid w:val="0059654E"/>
    <w:rsid w:val="005973FE"/>
    <w:rsid w:val="005A03E7"/>
    <w:rsid w:val="005A072D"/>
    <w:rsid w:val="005A32DD"/>
    <w:rsid w:val="005A3B8A"/>
    <w:rsid w:val="005A3E07"/>
    <w:rsid w:val="005A70AA"/>
    <w:rsid w:val="005B07D4"/>
    <w:rsid w:val="005B2342"/>
    <w:rsid w:val="005B3392"/>
    <w:rsid w:val="005B35B5"/>
    <w:rsid w:val="005B4662"/>
    <w:rsid w:val="005B4E3C"/>
    <w:rsid w:val="005B66A9"/>
    <w:rsid w:val="005B7C0A"/>
    <w:rsid w:val="005C1246"/>
    <w:rsid w:val="005C156C"/>
    <w:rsid w:val="005C19B6"/>
    <w:rsid w:val="005C2906"/>
    <w:rsid w:val="005C61BA"/>
    <w:rsid w:val="005C6407"/>
    <w:rsid w:val="005C68BC"/>
    <w:rsid w:val="005C6D1E"/>
    <w:rsid w:val="005C7A11"/>
    <w:rsid w:val="005C7BFD"/>
    <w:rsid w:val="005D0782"/>
    <w:rsid w:val="005D0B48"/>
    <w:rsid w:val="005D0EB6"/>
    <w:rsid w:val="005D11E6"/>
    <w:rsid w:val="005D1358"/>
    <w:rsid w:val="005D1B7A"/>
    <w:rsid w:val="005D2087"/>
    <w:rsid w:val="005D38F2"/>
    <w:rsid w:val="005D3E54"/>
    <w:rsid w:val="005D6588"/>
    <w:rsid w:val="005E0607"/>
    <w:rsid w:val="005E1899"/>
    <w:rsid w:val="005E6895"/>
    <w:rsid w:val="005E7273"/>
    <w:rsid w:val="005E7468"/>
    <w:rsid w:val="005F120A"/>
    <w:rsid w:val="005F58CA"/>
    <w:rsid w:val="005F794B"/>
    <w:rsid w:val="00601AD7"/>
    <w:rsid w:val="0060201C"/>
    <w:rsid w:val="006021D6"/>
    <w:rsid w:val="00603867"/>
    <w:rsid w:val="0060486C"/>
    <w:rsid w:val="00605DDA"/>
    <w:rsid w:val="00605E5A"/>
    <w:rsid w:val="00610C58"/>
    <w:rsid w:val="00613117"/>
    <w:rsid w:val="00614172"/>
    <w:rsid w:val="00615281"/>
    <w:rsid w:val="006152B7"/>
    <w:rsid w:val="006154B7"/>
    <w:rsid w:val="0061551F"/>
    <w:rsid w:val="00615F4F"/>
    <w:rsid w:val="00616B04"/>
    <w:rsid w:val="00617319"/>
    <w:rsid w:val="0061750E"/>
    <w:rsid w:val="00620103"/>
    <w:rsid w:val="006205EE"/>
    <w:rsid w:val="00621489"/>
    <w:rsid w:val="00621DBB"/>
    <w:rsid w:val="00623935"/>
    <w:rsid w:val="00624557"/>
    <w:rsid w:val="006249F4"/>
    <w:rsid w:val="006277A6"/>
    <w:rsid w:val="00627DC5"/>
    <w:rsid w:val="00630216"/>
    <w:rsid w:val="00631320"/>
    <w:rsid w:val="0063318B"/>
    <w:rsid w:val="00634D43"/>
    <w:rsid w:val="0063513B"/>
    <w:rsid w:val="00635EE5"/>
    <w:rsid w:val="00641447"/>
    <w:rsid w:val="00642148"/>
    <w:rsid w:val="00643C36"/>
    <w:rsid w:val="00643F75"/>
    <w:rsid w:val="00645750"/>
    <w:rsid w:val="006502FC"/>
    <w:rsid w:val="0065120A"/>
    <w:rsid w:val="00652F86"/>
    <w:rsid w:val="006542F8"/>
    <w:rsid w:val="006549F7"/>
    <w:rsid w:val="00661752"/>
    <w:rsid w:val="00662C4A"/>
    <w:rsid w:val="0066303D"/>
    <w:rsid w:val="006636AF"/>
    <w:rsid w:val="00664AE9"/>
    <w:rsid w:val="00664E4D"/>
    <w:rsid w:val="006704B1"/>
    <w:rsid w:val="00670919"/>
    <w:rsid w:val="00672206"/>
    <w:rsid w:val="0067571F"/>
    <w:rsid w:val="00677B44"/>
    <w:rsid w:val="00680B92"/>
    <w:rsid w:val="0068148E"/>
    <w:rsid w:val="00683F5F"/>
    <w:rsid w:val="00684AA7"/>
    <w:rsid w:val="00685AD1"/>
    <w:rsid w:val="00686855"/>
    <w:rsid w:val="00686DB6"/>
    <w:rsid w:val="006915EC"/>
    <w:rsid w:val="00691878"/>
    <w:rsid w:val="00694079"/>
    <w:rsid w:val="00694CD0"/>
    <w:rsid w:val="00695338"/>
    <w:rsid w:val="00696895"/>
    <w:rsid w:val="006A0776"/>
    <w:rsid w:val="006A0F76"/>
    <w:rsid w:val="006A1561"/>
    <w:rsid w:val="006A16DB"/>
    <w:rsid w:val="006A1BBF"/>
    <w:rsid w:val="006A36C5"/>
    <w:rsid w:val="006A43CB"/>
    <w:rsid w:val="006A4408"/>
    <w:rsid w:val="006A5614"/>
    <w:rsid w:val="006A5D72"/>
    <w:rsid w:val="006A6AD9"/>
    <w:rsid w:val="006B09CC"/>
    <w:rsid w:val="006B0A1B"/>
    <w:rsid w:val="006B0EEA"/>
    <w:rsid w:val="006B2CF2"/>
    <w:rsid w:val="006B3CB4"/>
    <w:rsid w:val="006B7BFE"/>
    <w:rsid w:val="006C285A"/>
    <w:rsid w:val="006C2F5E"/>
    <w:rsid w:val="006C4410"/>
    <w:rsid w:val="006C4684"/>
    <w:rsid w:val="006C540D"/>
    <w:rsid w:val="006C61E7"/>
    <w:rsid w:val="006D1861"/>
    <w:rsid w:val="006D36BC"/>
    <w:rsid w:val="006D43F3"/>
    <w:rsid w:val="006D5D63"/>
    <w:rsid w:val="006D61B2"/>
    <w:rsid w:val="006E2BB0"/>
    <w:rsid w:val="006E5167"/>
    <w:rsid w:val="006E5ADA"/>
    <w:rsid w:val="006E5F97"/>
    <w:rsid w:val="006E6639"/>
    <w:rsid w:val="006E7AE9"/>
    <w:rsid w:val="006E7BFA"/>
    <w:rsid w:val="006E7DD6"/>
    <w:rsid w:val="006F0AAC"/>
    <w:rsid w:val="006F216C"/>
    <w:rsid w:val="006F3234"/>
    <w:rsid w:val="006F4D80"/>
    <w:rsid w:val="006F4E16"/>
    <w:rsid w:val="006F792D"/>
    <w:rsid w:val="00700871"/>
    <w:rsid w:val="00701ECA"/>
    <w:rsid w:val="007037A5"/>
    <w:rsid w:val="00704425"/>
    <w:rsid w:val="007044A2"/>
    <w:rsid w:val="00705192"/>
    <w:rsid w:val="00706004"/>
    <w:rsid w:val="00706F4D"/>
    <w:rsid w:val="00710D76"/>
    <w:rsid w:val="007118B1"/>
    <w:rsid w:val="007121C9"/>
    <w:rsid w:val="0071369A"/>
    <w:rsid w:val="00713D29"/>
    <w:rsid w:val="00715D4E"/>
    <w:rsid w:val="00720962"/>
    <w:rsid w:val="007215F4"/>
    <w:rsid w:val="00721F38"/>
    <w:rsid w:val="0072245D"/>
    <w:rsid w:val="0072434C"/>
    <w:rsid w:val="007248DD"/>
    <w:rsid w:val="00725FC9"/>
    <w:rsid w:val="007261DC"/>
    <w:rsid w:val="00727AA7"/>
    <w:rsid w:val="007308BC"/>
    <w:rsid w:val="00732A03"/>
    <w:rsid w:val="00732DA1"/>
    <w:rsid w:val="00732E69"/>
    <w:rsid w:val="007343A6"/>
    <w:rsid w:val="00734AD1"/>
    <w:rsid w:val="007359C5"/>
    <w:rsid w:val="00736723"/>
    <w:rsid w:val="00737595"/>
    <w:rsid w:val="0074029D"/>
    <w:rsid w:val="00742814"/>
    <w:rsid w:val="00744301"/>
    <w:rsid w:val="00744A5E"/>
    <w:rsid w:val="00752A72"/>
    <w:rsid w:val="007574B4"/>
    <w:rsid w:val="007616FF"/>
    <w:rsid w:val="00766BE8"/>
    <w:rsid w:val="00767355"/>
    <w:rsid w:val="00767BCD"/>
    <w:rsid w:val="00767FAE"/>
    <w:rsid w:val="00771B81"/>
    <w:rsid w:val="00773533"/>
    <w:rsid w:val="00774239"/>
    <w:rsid w:val="00775168"/>
    <w:rsid w:val="0078097F"/>
    <w:rsid w:val="00781305"/>
    <w:rsid w:val="0078696C"/>
    <w:rsid w:val="00787247"/>
    <w:rsid w:val="0079410D"/>
    <w:rsid w:val="00794157"/>
    <w:rsid w:val="00794FBD"/>
    <w:rsid w:val="00795B0F"/>
    <w:rsid w:val="00797198"/>
    <w:rsid w:val="00797798"/>
    <w:rsid w:val="007A0BFB"/>
    <w:rsid w:val="007A2DEC"/>
    <w:rsid w:val="007A3427"/>
    <w:rsid w:val="007A45BA"/>
    <w:rsid w:val="007A59C8"/>
    <w:rsid w:val="007B105C"/>
    <w:rsid w:val="007B1318"/>
    <w:rsid w:val="007B478B"/>
    <w:rsid w:val="007B5254"/>
    <w:rsid w:val="007B5A6A"/>
    <w:rsid w:val="007B7F30"/>
    <w:rsid w:val="007C0DF1"/>
    <w:rsid w:val="007C1C37"/>
    <w:rsid w:val="007C21E0"/>
    <w:rsid w:val="007C65F0"/>
    <w:rsid w:val="007D0161"/>
    <w:rsid w:val="007D05A9"/>
    <w:rsid w:val="007D088A"/>
    <w:rsid w:val="007D2183"/>
    <w:rsid w:val="007D2430"/>
    <w:rsid w:val="007D2F72"/>
    <w:rsid w:val="007D3398"/>
    <w:rsid w:val="007D35CB"/>
    <w:rsid w:val="007D3A31"/>
    <w:rsid w:val="007D3C00"/>
    <w:rsid w:val="007D3F99"/>
    <w:rsid w:val="007D48FA"/>
    <w:rsid w:val="007D5CF2"/>
    <w:rsid w:val="007D7855"/>
    <w:rsid w:val="007D7A01"/>
    <w:rsid w:val="007E0B39"/>
    <w:rsid w:val="007E0EE7"/>
    <w:rsid w:val="007E3B83"/>
    <w:rsid w:val="007E646C"/>
    <w:rsid w:val="007E6528"/>
    <w:rsid w:val="007E6900"/>
    <w:rsid w:val="007E73EC"/>
    <w:rsid w:val="007E7DF6"/>
    <w:rsid w:val="007F0287"/>
    <w:rsid w:val="007F0A8C"/>
    <w:rsid w:val="007F13CE"/>
    <w:rsid w:val="007F363F"/>
    <w:rsid w:val="007F4CC1"/>
    <w:rsid w:val="00804804"/>
    <w:rsid w:val="00805219"/>
    <w:rsid w:val="00805E36"/>
    <w:rsid w:val="00807A98"/>
    <w:rsid w:val="00810737"/>
    <w:rsid w:val="00811C48"/>
    <w:rsid w:val="00815E52"/>
    <w:rsid w:val="00816DC1"/>
    <w:rsid w:val="008222C5"/>
    <w:rsid w:val="008227AC"/>
    <w:rsid w:val="00826250"/>
    <w:rsid w:val="0082699A"/>
    <w:rsid w:val="008301B4"/>
    <w:rsid w:val="00831153"/>
    <w:rsid w:val="00832379"/>
    <w:rsid w:val="00832D0B"/>
    <w:rsid w:val="0083427C"/>
    <w:rsid w:val="0083459F"/>
    <w:rsid w:val="00834B31"/>
    <w:rsid w:val="00834FC2"/>
    <w:rsid w:val="00835242"/>
    <w:rsid w:val="00835829"/>
    <w:rsid w:val="0083780E"/>
    <w:rsid w:val="00840B20"/>
    <w:rsid w:val="00842790"/>
    <w:rsid w:val="00842CFB"/>
    <w:rsid w:val="00843C62"/>
    <w:rsid w:val="00845143"/>
    <w:rsid w:val="00845D90"/>
    <w:rsid w:val="00846128"/>
    <w:rsid w:val="008472A8"/>
    <w:rsid w:val="00852905"/>
    <w:rsid w:val="00856F27"/>
    <w:rsid w:val="008578A3"/>
    <w:rsid w:val="00860279"/>
    <w:rsid w:val="008615AC"/>
    <w:rsid w:val="00863821"/>
    <w:rsid w:val="00863CF2"/>
    <w:rsid w:val="0086507D"/>
    <w:rsid w:val="00865AF2"/>
    <w:rsid w:val="008674E6"/>
    <w:rsid w:val="00872D18"/>
    <w:rsid w:val="008733A1"/>
    <w:rsid w:val="00873F77"/>
    <w:rsid w:val="00874735"/>
    <w:rsid w:val="008755C3"/>
    <w:rsid w:val="00876001"/>
    <w:rsid w:val="008760C1"/>
    <w:rsid w:val="00876478"/>
    <w:rsid w:val="00876A58"/>
    <w:rsid w:val="00877168"/>
    <w:rsid w:val="00880F27"/>
    <w:rsid w:val="00882B0A"/>
    <w:rsid w:val="008846B1"/>
    <w:rsid w:val="008853CF"/>
    <w:rsid w:val="00885C3B"/>
    <w:rsid w:val="008867CA"/>
    <w:rsid w:val="00891507"/>
    <w:rsid w:val="008924BC"/>
    <w:rsid w:val="00893DD3"/>
    <w:rsid w:val="00894072"/>
    <w:rsid w:val="0089411B"/>
    <w:rsid w:val="0089439F"/>
    <w:rsid w:val="00894ED9"/>
    <w:rsid w:val="00895517"/>
    <w:rsid w:val="00895962"/>
    <w:rsid w:val="00895B8D"/>
    <w:rsid w:val="00895CB1"/>
    <w:rsid w:val="00895EB4"/>
    <w:rsid w:val="0089748F"/>
    <w:rsid w:val="008A0A4B"/>
    <w:rsid w:val="008A1FA3"/>
    <w:rsid w:val="008A4408"/>
    <w:rsid w:val="008A4A87"/>
    <w:rsid w:val="008A6F85"/>
    <w:rsid w:val="008B1D0F"/>
    <w:rsid w:val="008B212E"/>
    <w:rsid w:val="008B22AE"/>
    <w:rsid w:val="008B26A1"/>
    <w:rsid w:val="008B29EC"/>
    <w:rsid w:val="008B4D13"/>
    <w:rsid w:val="008B4EF6"/>
    <w:rsid w:val="008B5753"/>
    <w:rsid w:val="008B7541"/>
    <w:rsid w:val="008B7B82"/>
    <w:rsid w:val="008C0B67"/>
    <w:rsid w:val="008C0FD1"/>
    <w:rsid w:val="008C1A4A"/>
    <w:rsid w:val="008C4277"/>
    <w:rsid w:val="008C4B17"/>
    <w:rsid w:val="008C564C"/>
    <w:rsid w:val="008C6908"/>
    <w:rsid w:val="008D0628"/>
    <w:rsid w:val="008D160A"/>
    <w:rsid w:val="008D18B0"/>
    <w:rsid w:val="008D1928"/>
    <w:rsid w:val="008D411F"/>
    <w:rsid w:val="008D484D"/>
    <w:rsid w:val="008D4A75"/>
    <w:rsid w:val="008E023D"/>
    <w:rsid w:val="008E3403"/>
    <w:rsid w:val="008E3790"/>
    <w:rsid w:val="008E3A3F"/>
    <w:rsid w:val="008E4692"/>
    <w:rsid w:val="008E47A9"/>
    <w:rsid w:val="008E7B1B"/>
    <w:rsid w:val="008F1934"/>
    <w:rsid w:val="008F2BB4"/>
    <w:rsid w:val="008F3AD1"/>
    <w:rsid w:val="008F48F3"/>
    <w:rsid w:val="009010C1"/>
    <w:rsid w:val="00901461"/>
    <w:rsid w:val="009022A9"/>
    <w:rsid w:val="00902BB3"/>
    <w:rsid w:val="0090372F"/>
    <w:rsid w:val="0090469C"/>
    <w:rsid w:val="00906062"/>
    <w:rsid w:val="00907153"/>
    <w:rsid w:val="0090752B"/>
    <w:rsid w:val="00907DE2"/>
    <w:rsid w:val="00912F92"/>
    <w:rsid w:val="00915F86"/>
    <w:rsid w:val="00920B3B"/>
    <w:rsid w:val="00921363"/>
    <w:rsid w:val="009220CC"/>
    <w:rsid w:val="00922B39"/>
    <w:rsid w:val="00924425"/>
    <w:rsid w:val="0092738D"/>
    <w:rsid w:val="009306A7"/>
    <w:rsid w:val="00932B6E"/>
    <w:rsid w:val="00936033"/>
    <w:rsid w:val="0093677F"/>
    <w:rsid w:val="00936C1F"/>
    <w:rsid w:val="00937B93"/>
    <w:rsid w:val="00937C0A"/>
    <w:rsid w:val="00937EFA"/>
    <w:rsid w:val="00941DC0"/>
    <w:rsid w:val="00941DF2"/>
    <w:rsid w:val="0094467E"/>
    <w:rsid w:val="00944ADA"/>
    <w:rsid w:val="00945194"/>
    <w:rsid w:val="009454D1"/>
    <w:rsid w:val="00946CBE"/>
    <w:rsid w:val="00950B8F"/>
    <w:rsid w:val="009518EB"/>
    <w:rsid w:val="00955775"/>
    <w:rsid w:val="0095583E"/>
    <w:rsid w:val="00955D1E"/>
    <w:rsid w:val="00955D94"/>
    <w:rsid w:val="009568C5"/>
    <w:rsid w:val="00957659"/>
    <w:rsid w:val="00957B42"/>
    <w:rsid w:val="0096004D"/>
    <w:rsid w:val="009607D8"/>
    <w:rsid w:val="00961A2D"/>
    <w:rsid w:val="00963702"/>
    <w:rsid w:val="009649B0"/>
    <w:rsid w:val="009659CB"/>
    <w:rsid w:val="00971F18"/>
    <w:rsid w:val="0097243E"/>
    <w:rsid w:val="0097293B"/>
    <w:rsid w:val="00973849"/>
    <w:rsid w:val="00976985"/>
    <w:rsid w:val="00976FAD"/>
    <w:rsid w:val="00981D10"/>
    <w:rsid w:val="009832E4"/>
    <w:rsid w:val="00983647"/>
    <w:rsid w:val="009843FC"/>
    <w:rsid w:val="00984FE9"/>
    <w:rsid w:val="00985CA6"/>
    <w:rsid w:val="00990B22"/>
    <w:rsid w:val="00990ED7"/>
    <w:rsid w:val="00993B15"/>
    <w:rsid w:val="009A030E"/>
    <w:rsid w:val="009A2464"/>
    <w:rsid w:val="009A3328"/>
    <w:rsid w:val="009A3737"/>
    <w:rsid w:val="009A4887"/>
    <w:rsid w:val="009A4F18"/>
    <w:rsid w:val="009A657C"/>
    <w:rsid w:val="009A7962"/>
    <w:rsid w:val="009B259F"/>
    <w:rsid w:val="009B2940"/>
    <w:rsid w:val="009B35D0"/>
    <w:rsid w:val="009B3FBA"/>
    <w:rsid w:val="009B42E6"/>
    <w:rsid w:val="009B43A8"/>
    <w:rsid w:val="009B5ECB"/>
    <w:rsid w:val="009B60CF"/>
    <w:rsid w:val="009B62D2"/>
    <w:rsid w:val="009C13DC"/>
    <w:rsid w:val="009C143E"/>
    <w:rsid w:val="009C2074"/>
    <w:rsid w:val="009C6F6F"/>
    <w:rsid w:val="009C7A6F"/>
    <w:rsid w:val="009D05A8"/>
    <w:rsid w:val="009D0F86"/>
    <w:rsid w:val="009D1E78"/>
    <w:rsid w:val="009D25BD"/>
    <w:rsid w:val="009D78E2"/>
    <w:rsid w:val="009E0C96"/>
    <w:rsid w:val="009E0DA7"/>
    <w:rsid w:val="009E269B"/>
    <w:rsid w:val="009E29D9"/>
    <w:rsid w:val="009E3C8D"/>
    <w:rsid w:val="009E40A5"/>
    <w:rsid w:val="009E4C44"/>
    <w:rsid w:val="009E55DA"/>
    <w:rsid w:val="009E59FB"/>
    <w:rsid w:val="009E6051"/>
    <w:rsid w:val="009E6C14"/>
    <w:rsid w:val="009E7B30"/>
    <w:rsid w:val="009F08C5"/>
    <w:rsid w:val="009F5B07"/>
    <w:rsid w:val="009F6F01"/>
    <w:rsid w:val="00A02882"/>
    <w:rsid w:val="00A04321"/>
    <w:rsid w:val="00A0602C"/>
    <w:rsid w:val="00A070E7"/>
    <w:rsid w:val="00A072BE"/>
    <w:rsid w:val="00A11C78"/>
    <w:rsid w:val="00A12139"/>
    <w:rsid w:val="00A129B8"/>
    <w:rsid w:val="00A1397C"/>
    <w:rsid w:val="00A1473C"/>
    <w:rsid w:val="00A14B39"/>
    <w:rsid w:val="00A1540C"/>
    <w:rsid w:val="00A159AB"/>
    <w:rsid w:val="00A15F0B"/>
    <w:rsid w:val="00A17246"/>
    <w:rsid w:val="00A24043"/>
    <w:rsid w:val="00A253B7"/>
    <w:rsid w:val="00A25DD6"/>
    <w:rsid w:val="00A2687B"/>
    <w:rsid w:val="00A27F13"/>
    <w:rsid w:val="00A300B1"/>
    <w:rsid w:val="00A321D3"/>
    <w:rsid w:val="00A32343"/>
    <w:rsid w:val="00A32631"/>
    <w:rsid w:val="00A331CE"/>
    <w:rsid w:val="00A33FF6"/>
    <w:rsid w:val="00A344E9"/>
    <w:rsid w:val="00A3575F"/>
    <w:rsid w:val="00A40F96"/>
    <w:rsid w:val="00A46082"/>
    <w:rsid w:val="00A50AF3"/>
    <w:rsid w:val="00A52AB7"/>
    <w:rsid w:val="00A53A7F"/>
    <w:rsid w:val="00A53D38"/>
    <w:rsid w:val="00A53DD3"/>
    <w:rsid w:val="00A545BE"/>
    <w:rsid w:val="00A552D5"/>
    <w:rsid w:val="00A560B0"/>
    <w:rsid w:val="00A5624E"/>
    <w:rsid w:val="00A56DC9"/>
    <w:rsid w:val="00A57636"/>
    <w:rsid w:val="00A605A5"/>
    <w:rsid w:val="00A606D2"/>
    <w:rsid w:val="00A6240B"/>
    <w:rsid w:val="00A63465"/>
    <w:rsid w:val="00A63F59"/>
    <w:rsid w:val="00A65B2C"/>
    <w:rsid w:val="00A66080"/>
    <w:rsid w:val="00A67220"/>
    <w:rsid w:val="00A675EB"/>
    <w:rsid w:val="00A7549F"/>
    <w:rsid w:val="00A77316"/>
    <w:rsid w:val="00A8035A"/>
    <w:rsid w:val="00A81925"/>
    <w:rsid w:val="00A81AD7"/>
    <w:rsid w:val="00A83B29"/>
    <w:rsid w:val="00A850EC"/>
    <w:rsid w:val="00A85388"/>
    <w:rsid w:val="00A87CDC"/>
    <w:rsid w:val="00A9073F"/>
    <w:rsid w:val="00A9423C"/>
    <w:rsid w:val="00A95F81"/>
    <w:rsid w:val="00A96184"/>
    <w:rsid w:val="00AA1407"/>
    <w:rsid w:val="00AA21DF"/>
    <w:rsid w:val="00AA3A07"/>
    <w:rsid w:val="00AA48B1"/>
    <w:rsid w:val="00AA7220"/>
    <w:rsid w:val="00AB0E0A"/>
    <w:rsid w:val="00AB42BB"/>
    <w:rsid w:val="00AB65A3"/>
    <w:rsid w:val="00AB703A"/>
    <w:rsid w:val="00AC007E"/>
    <w:rsid w:val="00AC0C63"/>
    <w:rsid w:val="00AC566B"/>
    <w:rsid w:val="00AC5D98"/>
    <w:rsid w:val="00AD01D4"/>
    <w:rsid w:val="00AD0B16"/>
    <w:rsid w:val="00AD0D3E"/>
    <w:rsid w:val="00AD2114"/>
    <w:rsid w:val="00AD59BE"/>
    <w:rsid w:val="00AD63D2"/>
    <w:rsid w:val="00AD6F85"/>
    <w:rsid w:val="00AD742A"/>
    <w:rsid w:val="00AD7A2B"/>
    <w:rsid w:val="00AE040D"/>
    <w:rsid w:val="00AE0DCB"/>
    <w:rsid w:val="00AE0EBF"/>
    <w:rsid w:val="00AE17DF"/>
    <w:rsid w:val="00AE1AE9"/>
    <w:rsid w:val="00AE39D8"/>
    <w:rsid w:val="00AE48E0"/>
    <w:rsid w:val="00AE548F"/>
    <w:rsid w:val="00AE6375"/>
    <w:rsid w:val="00AE661D"/>
    <w:rsid w:val="00AF07D1"/>
    <w:rsid w:val="00AF16A2"/>
    <w:rsid w:val="00AF264E"/>
    <w:rsid w:val="00AF338E"/>
    <w:rsid w:val="00AF388D"/>
    <w:rsid w:val="00AF66BF"/>
    <w:rsid w:val="00AF7AA4"/>
    <w:rsid w:val="00AF7BD6"/>
    <w:rsid w:val="00AF7C8E"/>
    <w:rsid w:val="00B04C4C"/>
    <w:rsid w:val="00B05A52"/>
    <w:rsid w:val="00B05BC7"/>
    <w:rsid w:val="00B0760D"/>
    <w:rsid w:val="00B11DCC"/>
    <w:rsid w:val="00B121BE"/>
    <w:rsid w:val="00B141AD"/>
    <w:rsid w:val="00B156A0"/>
    <w:rsid w:val="00B209F0"/>
    <w:rsid w:val="00B211E7"/>
    <w:rsid w:val="00B212C7"/>
    <w:rsid w:val="00B22D3D"/>
    <w:rsid w:val="00B25A20"/>
    <w:rsid w:val="00B3000C"/>
    <w:rsid w:val="00B300C6"/>
    <w:rsid w:val="00B3085D"/>
    <w:rsid w:val="00B309DA"/>
    <w:rsid w:val="00B316EE"/>
    <w:rsid w:val="00B3644A"/>
    <w:rsid w:val="00B37690"/>
    <w:rsid w:val="00B37A0A"/>
    <w:rsid w:val="00B40034"/>
    <w:rsid w:val="00B40FE9"/>
    <w:rsid w:val="00B41031"/>
    <w:rsid w:val="00B434F7"/>
    <w:rsid w:val="00B440FB"/>
    <w:rsid w:val="00B442A1"/>
    <w:rsid w:val="00B4452D"/>
    <w:rsid w:val="00B4674F"/>
    <w:rsid w:val="00B479CD"/>
    <w:rsid w:val="00B50398"/>
    <w:rsid w:val="00B50433"/>
    <w:rsid w:val="00B513C0"/>
    <w:rsid w:val="00B517FB"/>
    <w:rsid w:val="00B53B5E"/>
    <w:rsid w:val="00B57892"/>
    <w:rsid w:val="00B64ED5"/>
    <w:rsid w:val="00B656CF"/>
    <w:rsid w:val="00B66A1C"/>
    <w:rsid w:val="00B67B28"/>
    <w:rsid w:val="00B67CFE"/>
    <w:rsid w:val="00B705B3"/>
    <w:rsid w:val="00B709CD"/>
    <w:rsid w:val="00B7140C"/>
    <w:rsid w:val="00B722D3"/>
    <w:rsid w:val="00B730DA"/>
    <w:rsid w:val="00B7324F"/>
    <w:rsid w:val="00B7478C"/>
    <w:rsid w:val="00B74833"/>
    <w:rsid w:val="00B7591C"/>
    <w:rsid w:val="00B75D0C"/>
    <w:rsid w:val="00B779C8"/>
    <w:rsid w:val="00B80F25"/>
    <w:rsid w:val="00B81703"/>
    <w:rsid w:val="00B81979"/>
    <w:rsid w:val="00B81EB6"/>
    <w:rsid w:val="00B8250E"/>
    <w:rsid w:val="00B85F39"/>
    <w:rsid w:val="00B87205"/>
    <w:rsid w:val="00B878D3"/>
    <w:rsid w:val="00B91414"/>
    <w:rsid w:val="00B93B3A"/>
    <w:rsid w:val="00B94019"/>
    <w:rsid w:val="00B948DA"/>
    <w:rsid w:val="00B9609E"/>
    <w:rsid w:val="00B963A2"/>
    <w:rsid w:val="00BA0DCE"/>
    <w:rsid w:val="00BA19FD"/>
    <w:rsid w:val="00BA276B"/>
    <w:rsid w:val="00BA2F25"/>
    <w:rsid w:val="00BA3553"/>
    <w:rsid w:val="00BA4649"/>
    <w:rsid w:val="00BA5867"/>
    <w:rsid w:val="00BA6D36"/>
    <w:rsid w:val="00BB183E"/>
    <w:rsid w:val="00BB3E50"/>
    <w:rsid w:val="00BB42E6"/>
    <w:rsid w:val="00BB6B88"/>
    <w:rsid w:val="00BB736E"/>
    <w:rsid w:val="00BB7820"/>
    <w:rsid w:val="00BB7D29"/>
    <w:rsid w:val="00BC01CF"/>
    <w:rsid w:val="00BC0457"/>
    <w:rsid w:val="00BC086C"/>
    <w:rsid w:val="00BC0A43"/>
    <w:rsid w:val="00BC0BD3"/>
    <w:rsid w:val="00BC1835"/>
    <w:rsid w:val="00BC4259"/>
    <w:rsid w:val="00BC4DE9"/>
    <w:rsid w:val="00BC55D8"/>
    <w:rsid w:val="00BC639F"/>
    <w:rsid w:val="00BC69BD"/>
    <w:rsid w:val="00BC6DE8"/>
    <w:rsid w:val="00BD20D2"/>
    <w:rsid w:val="00BD4ABE"/>
    <w:rsid w:val="00BD6048"/>
    <w:rsid w:val="00BD76C0"/>
    <w:rsid w:val="00BD7FE0"/>
    <w:rsid w:val="00BE0705"/>
    <w:rsid w:val="00BE08BE"/>
    <w:rsid w:val="00BE20B5"/>
    <w:rsid w:val="00BE3278"/>
    <w:rsid w:val="00BE4702"/>
    <w:rsid w:val="00BE6B85"/>
    <w:rsid w:val="00BE7733"/>
    <w:rsid w:val="00BF0C56"/>
    <w:rsid w:val="00BF2653"/>
    <w:rsid w:val="00BF2997"/>
    <w:rsid w:val="00BF33DD"/>
    <w:rsid w:val="00BF60A9"/>
    <w:rsid w:val="00BF6E29"/>
    <w:rsid w:val="00BF7C45"/>
    <w:rsid w:val="00C00247"/>
    <w:rsid w:val="00C034AB"/>
    <w:rsid w:val="00C03EAC"/>
    <w:rsid w:val="00C04129"/>
    <w:rsid w:val="00C062BE"/>
    <w:rsid w:val="00C06559"/>
    <w:rsid w:val="00C0725E"/>
    <w:rsid w:val="00C10057"/>
    <w:rsid w:val="00C10EA0"/>
    <w:rsid w:val="00C11DEB"/>
    <w:rsid w:val="00C13443"/>
    <w:rsid w:val="00C1435D"/>
    <w:rsid w:val="00C14827"/>
    <w:rsid w:val="00C15902"/>
    <w:rsid w:val="00C15D1F"/>
    <w:rsid w:val="00C16B7F"/>
    <w:rsid w:val="00C16BA9"/>
    <w:rsid w:val="00C21344"/>
    <w:rsid w:val="00C21BCC"/>
    <w:rsid w:val="00C22644"/>
    <w:rsid w:val="00C22F7A"/>
    <w:rsid w:val="00C24476"/>
    <w:rsid w:val="00C24E32"/>
    <w:rsid w:val="00C253DB"/>
    <w:rsid w:val="00C27436"/>
    <w:rsid w:val="00C279D9"/>
    <w:rsid w:val="00C27FD1"/>
    <w:rsid w:val="00C3092C"/>
    <w:rsid w:val="00C32E86"/>
    <w:rsid w:val="00C40300"/>
    <w:rsid w:val="00C40B04"/>
    <w:rsid w:val="00C40C13"/>
    <w:rsid w:val="00C419E2"/>
    <w:rsid w:val="00C436DA"/>
    <w:rsid w:val="00C43F55"/>
    <w:rsid w:val="00C44051"/>
    <w:rsid w:val="00C4428E"/>
    <w:rsid w:val="00C459D6"/>
    <w:rsid w:val="00C46D18"/>
    <w:rsid w:val="00C47C0C"/>
    <w:rsid w:val="00C516BA"/>
    <w:rsid w:val="00C52231"/>
    <w:rsid w:val="00C525FC"/>
    <w:rsid w:val="00C550E5"/>
    <w:rsid w:val="00C551AA"/>
    <w:rsid w:val="00C56C03"/>
    <w:rsid w:val="00C57A8A"/>
    <w:rsid w:val="00C57FE8"/>
    <w:rsid w:val="00C60E42"/>
    <w:rsid w:val="00C64037"/>
    <w:rsid w:val="00C6549A"/>
    <w:rsid w:val="00C6550A"/>
    <w:rsid w:val="00C66B93"/>
    <w:rsid w:val="00C712DE"/>
    <w:rsid w:val="00C718FC"/>
    <w:rsid w:val="00C736E1"/>
    <w:rsid w:val="00C73B67"/>
    <w:rsid w:val="00C7482B"/>
    <w:rsid w:val="00C76853"/>
    <w:rsid w:val="00C76BFE"/>
    <w:rsid w:val="00C770C0"/>
    <w:rsid w:val="00C811A2"/>
    <w:rsid w:val="00C81200"/>
    <w:rsid w:val="00C813F3"/>
    <w:rsid w:val="00C818A4"/>
    <w:rsid w:val="00C83AFB"/>
    <w:rsid w:val="00C8483C"/>
    <w:rsid w:val="00C84AF0"/>
    <w:rsid w:val="00C85C9F"/>
    <w:rsid w:val="00C85E44"/>
    <w:rsid w:val="00C90DC5"/>
    <w:rsid w:val="00C91384"/>
    <w:rsid w:val="00C915BF"/>
    <w:rsid w:val="00C91CF0"/>
    <w:rsid w:val="00C932C2"/>
    <w:rsid w:val="00C94A6C"/>
    <w:rsid w:val="00C97A0A"/>
    <w:rsid w:val="00CA2B36"/>
    <w:rsid w:val="00CA2ED8"/>
    <w:rsid w:val="00CA3885"/>
    <w:rsid w:val="00CA3FB7"/>
    <w:rsid w:val="00CA54EE"/>
    <w:rsid w:val="00CA589F"/>
    <w:rsid w:val="00CA6657"/>
    <w:rsid w:val="00CA71FC"/>
    <w:rsid w:val="00CA76D9"/>
    <w:rsid w:val="00CB0624"/>
    <w:rsid w:val="00CB083B"/>
    <w:rsid w:val="00CB09D3"/>
    <w:rsid w:val="00CB1330"/>
    <w:rsid w:val="00CB603A"/>
    <w:rsid w:val="00CB7A6F"/>
    <w:rsid w:val="00CC3404"/>
    <w:rsid w:val="00CC60DD"/>
    <w:rsid w:val="00CC6BB0"/>
    <w:rsid w:val="00CC6F47"/>
    <w:rsid w:val="00CC7618"/>
    <w:rsid w:val="00CD252C"/>
    <w:rsid w:val="00CD323C"/>
    <w:rsid w:val="00CD4B85"/>
    <w:rsid w:val="00CD5056"/>
    <w:rsid w:val="00CD64BC"/>
    <w:rsid w:val="00CD65CB"/>
    <w:rsid w:val="00CD7953"/>
    <w:rsid w:val="00CE03C4"/>
    <w:rsid w:val="00CE22EC"/>
    <w:rsid w:val="00CE2C15"/>
    <w:rsid w:val="00CE359C"/>
    <w:rsid w:val="00CE3970"/>
    <w:rsid w:val="00CE43CF"/>
    <w:rsid w:val="00CE6422"/>
    <w:rsid w:val="00CF11B0"/>
    <w:rsid w:val="00CF2025"/>
    <w:rsid w:val="00CF2260"/>
    <w:rsid w:val="00CF4CBB"/>
    <w:rsid w:val="00CF7983"/>
    <w:rsid w:val="00D007E8"/>
    <w:rsid w:val="00D01C19"/>
    <w:rsid w:val="00D02205"/>
    <w:rsid w:val="00D0361A"/>
    <w:rsid w:val="00D037AA"/>
    <w:rsid w:val="00D05D30"/>
    <w:rsid w:val="00D06ABA"/>
    <w:rsid w:val="00D1012E"/>
    <w:rsid w:val="00D114F2"/>
    <w:rsid w:val="00D126CE"/>
    <w:rsid w:val="00D13B22"/>
    <w:rsid w:val="00D15C85"/>
    <w:rsid w:val="00D21E35"/>
    <w:rsid w:val="00D227BF"/>
    <w:rsid w:val="00D24821"/>
    <w:rsid w:val="00D25DB7"/>
    <w:rsid w:val="00D26AF9"/>
    <w:rsid w:val="00D30822"/>
    <w:rsid w:val="00D32739"/>
    <w:rsid w:val="00D32D18"/>
    <w:rsid w:val="00D34D93"/>
    <w:rsid w:val="00D3539F"/>
    <w:rsid w:val="00D3685C"/>
    <w:rsid w:val="00D37E0D"/>
    <w:rsid w:val="00D403FB"/>
    <w:rsid w:val="00D4130B"/>
    <w:rsid w:val="00D41EE3"/>
    <w:rsid w:val="00D45FF6"/>
    <w:rsid w:val="00D47728"/>
    <w:rsid w:val="00D47ABA"/>
    <w:rsid w:val="00D563C8"/>
    <w:rsid w:val="00D5743A"/>
    <w:rsid w:val="00D5780E"/>
    <w:rsid w:val="00D60A6D"/>
    <w:rsid w:val="00D61174"/>
    <w:rsid w:val="00D61C3C"/>
    <w:rsid w:val="00D62B2D"/>
    <w:rsid w:val="00D63E0F"/>
    <w:rsid w:val="00D6401F"/>
    <w:rsid w:val="00D64262"/>
    <w:rsid w:val="00D64A61"/>
    <w:rsid w:val="00D64CDB"/>
    <w:rsid w:val="00D67DFC"/>
    <w:rsid w:val="00D701CC"/>
    <w:rsid w:val="00D7045E"/>
    <w:rsid w:val="00D7157A"/>
    <w:rsid w:val="00D71BA0"/>
    <w:rsid w:val="00D75D1E"/>
    <w:rsid w:val="00D77CCE"/>
    <w:rsid w:val="00D80482"/>
    <w:rsid w:val="00D83197"/>
    <w:rsid w:val="00D83595"/>
    <w:rsid w:val="00D835B0"/>
    <w:rsid w:val="00D83E40"/>
    <w:rsid w:val="00D84C2C"/>
    <w:rsid w:val="00D8644E"/>
    <w:rsid w:val="00D87FE8"/>
    <w:rsid w:val="00D90941"/>
    <w:rsid w:val="00D917A9"/>
    <w:rsid w:val="00D91DBA"/>
    <w:rsid w:val="00D93424"/>
    <w:rsid w:val="00D95848"/>
    <w:rsid w:val="00DA191F"/>
    <w:rsid w:val="00DA19A3"/>
    <w:rsid w:val="00DA2E77"/>
    <w:rsid w:val="00DA49E4"/>
    <w:rsid w:val="00DA4FB3"/>
    <w:rsid w:val="00DA5042"/>
    <w:rsid w:val="00DA7FB5"/>
    <w:rsid w:val="00DB03B5"/>
    <w:rsid w:val="00DB0A75"/>
    <w:rsid w:val="00DB199A"/>
    <w:rsid w:val="00DB4DB5"/>
    <w:rsid w:val="00DB6AF8"/>
    <w:rsid w:val="00DB7B06"/>
    <w:rsid w:val="00DC03FB"/>
    <w:rsid w:val="00DC2F95"/>
    <w:rsid w:val="00DC3118"/>
    <w:rsid w:val="00DC42F2"/>
    <w:rsid w:val="00DC4558"/>
    <w:rsid w:val="00DC4B9D"/>
    <w:rsid w:val="00DC5B7A"/>
    <w:rsid w:val="00DC6021"/>
    <w:rsid w:val="00DC68C7"/>
    <w:rsid w:val="00DC700A"/>
    <w:rsid w:val="00DD0FCA"/>
    <w:rsid w:val="00DD1A47"/>
    <w:rsid w:val="00DD42CF"/>
    <w:rsid w:val="00DD4669"/>
    <w:rsid w:val="00DD63C4"/>
    <w:rsid w:val="00DD6B7B"/>
    <w:rsid w:val="00DD764E"/>
    <w:rsid w:val="00DE2FA6"/>
    <w:rsid w:val="00DE34D6"/>
    <w:rsid w:val="00DE4072"/>
    <w:rsid w:val="00DE466B"/>
    <w:rsid w:val="00DE50E6"/>
    <w:rsid w:val="00DE547B"/>
    <w:rsid w:val="00DE6991"/>
    <w:rsid w:val="00DF224B"/>
    <w:rsid w:val="00DF3616"/>
    <w:rsid w:val="00DF396E"/>
    <w:rsid w:val="00DF4F17"/>
    <w:rsid w:val="00DF5D73"/>
    <w:rsid w:val="00DF6C47"/>
    <w:rsid w:val="00DF7151"/>
    <w:rsid w:val="00DF7B84"/>
    <w:rsid w:val="00DF7DBB"/>
    <w:rsid w:val="00E004A4"/>
    <w:rsid w:val="00E00C27"/>
    <w:rsid w:val="00E01186"/>
    <w:rsid w:val="00E0375C"/>
    <w:rsid w:val="00E03DA9"/>
    <w:rsid w:val="00E047D9"/>
    <w:rsid w:val="00E06A67"/>
    <w:rsid w:val="00E07A32"/>
    <w:rsid w:val="00E11404"/>
    <w:rsid w:val="00E118EB"/>
    <w:rsid w:val="00E130BF"/>
    <w:rsid w:val="00E16564"/>
    <w:rsid w:val="00E20B70"/>
    <w:rsid w:val="00E21AF8"/>
    <w:rsid w:val="00E21FB9"/>
    <w:rsid w:val="00E22CD8"/>
    <w:rsid w:val="00E24E2A"/>
    <w:rsid w:val="00E2658C"/>
    <w:rsid w:val="00E27977"/>
    <w:rsid w:val="00E27993"/>
    <w:rsid w:val="00E279F1"/>
    <w:rsid w:val="00E320AE"/>
    <w:rsid w:val="00E32386"/>
    <w:rsid w:val="00E33386"/>
    <w:rsid w:val="00E335DA"/>
    <w:rsid w:val="00E33CC6"/>
    <w:rsid w:val="00E33CDA"/>
    <w:rsid w:val="00E361FF"/>
    <w:rsid w:val="00E36B77"/>
    <w:rsid w:val="00E36EA8"/>
    <w:rsid w:val="00E41F4B"/>
    <w:rsid w:val="00E42C23"/>
    <w:rsid w:val="00E42E45"/>
    <w:rsid w:val="00E45368"/>
    <w:rsid w:val="00E46A03"/>
    <w:rsid w:val="00E502A7"/>
    <w:rsid w:val="00E512A1"/>
    <w:rsid w:val="00E530A1"/>
    <w:rsid w:val="00E54C27"/>
    <w:rsid w:val="00E55ED8"/>
    <w:rsid w:val="00E56500"/>
    <w:rsid w:val="00E576D3"/>
    <w:rsid w:val="00E57BC6"/>
    <w:rsid w:val="00E57C6C"/>
    <w:rsid w:val="00E60154"/>
    <w:rsid w:val="00E60FC4"/>
    <w:rsid w:val="00E63099"/>
    <w:rsid w:val="00E63A5F"/>
    <w:rsid w:val="00E63A64"/>
    <w:rsid w:val="00E63F09"/>
    <w:rsid w:val="00E642BF"/>
    <w:rsid w:val="00E65C5C"/>
    <w:rsid w:val="00E660C4"/>
    <w:rsid w:val="00E74041"/>
    <w:rsid w:val="00E744F7"/>
    <w:rsid w:val="00E74762"/>
    <w:rsid w:val="00E75A27"/>
    <w:rsid w:val="00E76DA9"/>
    <w:rsid w:val="00E76ED5"/>
    <w:rsid w:val="00E83F1C"/>
    <w:rsid w:val="00E84871"/>
    <w:rsid w:val="00E86913"/>
    <w:rsid w:val="00E95B24"/>
    <w:rsid w:val="00E97EC5"/>
    <w:rsid w:val="00EA01E1"/>
    <w:rsid w:val="00EA2D33"/>
    <w:rsid w:val="00EB1011"/>
    <w:rsid w:val="00EB1A87"/>
    <w:rsid w:val="00EB2853"/>
    <w:rsid w:val="00EB3DC3"/>
    <w:rsid w:val="00EB5190"/>
    <w:rsid w:val="00EB5E1B"/>
    <w:rsid w:val="00EB6605"/>
    <w:rsid w:val="00EC0A0C"/>
    <w:rsid w:val="00EC3D44"/>
    <w:rsid w:val="00EC70DD"/>
    <w:rsid w:val="00ED2F15"/>
    <w:rsid w:val="00ED3F9D"/>
    <w:rsid w:val="00ED5890"/>
    <w:rsid w:val="00ED5981"/>
    <w:rsid w:val="00ED64A2"/>
    <w:rsid w:val="00ED764F"/>
    <w:rsid w:val="00EE1D0A"/>
    <w:rsid w:val="00EE6AFA"/>
    <w:rsid w:val="00EE767C"/>
    <w:rsid w:val="00EF0317"/>
    <w:rsid w:val="00EF033A"/>
    <w:rsid w:val="00EF17AC"/>
    <w:rsid w:val="00EF57B0"/>
    <w:rsid w:val="00EF6CFC"/>
    <w:rsid w:val="00EF7221"/>
    <w:rsid w:val="00F00C15"/>
    <w:rsid w:val="00F012EE"/>
    <w:rsid w:val="00F02461"/>
    <w:rsid w:val="00F03AAA"/>
    <w:rsid w:val="00F05194"/>
    <w:rsid w:val="00F12A68"/>
    <w:rsid w:val="00F1314A"/>
    <w:rsid w:val="00F13DBD"/>
    <w:rsid w:val="00F14B5E"/>
    <w:rsid w:val="00F152E6"/>
    <w:rsid w:val="00F16205"/>
    <w:rsid w:val="00F163AD"/>
    <w:rsid w:val="00F16AC6"/>
    <w:rsid w:val="00F1720B"/>
    <w:rsid w:val="00F20223"/>
    <w:rsid w:val="00F21229"/>
    <w:rsid w:val="00F22A92"/>
    <w:rsid w:val="00F2371D"/>
    <w:rsid w:val="00F25872"/>
    <w:rsid w:val="00F25B5B"/>
    <w:rsid w:val="00F25B93"/>
    <w:rsid w:val="00F3230A"/>
    <w:rsid w:val="00F32D47"/>
    <w:rsid w:val="00F363DC"/>
    <w:rsid w:val="00F36502"/>
    <w:rsid w:val="00F36A7D"/>
    <w:rsid w:val="00F36D90"/>
    <w:rsid w:val="00F36E33"/>
    <w:rsid w:val="00F40E30"/>
    <w:rsid w:val="00F4149B"/>
    <w:rsid w:val="00F4158C"/>
    <w:rsid w:val="00F41D9F"/>
    <w:rsid w:val="00F45218"/>
    <w:rsid w:val="00F4525F"/>
    <w:rsid w:val="00F46121"/>
    <w:rsid w:val="00F4684F"/>
    <w:rsid w:val="00F472DF"/>
    <w:rsid w:val="00F47351"/>
    <w:rsid w:val="00F5126F"/>
    <w:rsid w:val="00F52A16"/>
    <w:rsid w:val="00F52C54"/>
    <w:rsid w:val="00F53807"/>
    <w:rsid w:val="00F538A6"/>
    <w:rsid w:val="00F54FCF"/>
    <w:rsid w:val="00F57B5A"/>
    <w:rsid w:val="00F6040A"/>
    <w:rsid w:val="00F60790"/>
    <w:rsid w:val="00F65E42"/>
    <w:rsid w:val="00F669B2"/>
    <w:rsid w:val="00F70EC8"/>
    <w:rsid w:val="00F712CE"/>
    <w:rsid w:val="00F73EEB"/>
    <w:rsid w:val="00F80742"/>
    <w:rsid w:val="00F82316"/>
    <w:rsid w:val="00F84A47"/>
    <w:rsid w:val="00F918F1"/>
    <w:rsid w:val="00F9434A"/>
    <w:rsid w:val="00F955DA"/>
    <w:rsid w:val="00F956F1"/>
    <w:rsid w:val="00FA2FD2"/>
    <w:rsid w:val="00FA41A2"/>
    <w:rsid w:val="00FA4BE8"/>
    <w:rsid w:val="00FA5D56"/>
    <w:rsid w:val="00FA655D"/>
    <w:rsid w:val="00FA7331"/>
    <w:rsid w:val="00FA7442"/>
    <w:rsid w:val="00FA7AC1"/>
    <w:rsid w:val="00FB5C3C"/>
    <w:rsid w:val="00FB67A6"/>
    <w:rsid w:val="00FC0552"/>
    <w:rsid w:val="00FC0A89"/>
    <w:rsid w:val="00FC0E17"/>
    <w:rsid w:val="00FC1456"/>
    <w:rsid w:val="00FC245F"/>
    <w:rsid w:val="00FC2FE2"/>
    <w:rsid w:val="00FC3E8E"/>
    <w:rsid w:val="00FC46B0"/>
    <w:rsid w:val="00FC5974"/>
    <w:rsid w:val="00FC6B3F"/>
    <w:rsid w:val="00FC6E55"/>
    <w:rsid w:val="00FC7972"/>
    <w:rsid w:val="00FD279E"/>
    <w:rsid w:val="00FD4648"/>
    <w:rsid w:val="00FE0B32"/>
    <w:rsid w:val="00FE1700"/>
    <w:rsid w:val="00FE1796"/>
    <w:rsid w:val="00FE2344"/>
    <w:rsid w:val="00FE2FFC"/>
    <w:rsid w:val="00FE6F6F"/>
    <w:rsid w:val="00FF34A2"/>
    <w:rsid w:val="00FF3E04"/>
    <w:rsid w:val="00FF5171"/>
    <w:rsid w:val="00FF68E1"/>
    <w:rsid w:val="00FF7A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609D809"/>
  <w15:docId w15:val="{4A3B2D8E-F7FF-4C7C-81A9-69A515D54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4C27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D403FB"/>
    <w:rPr>
      <w:color w:val="D2611C" w:themeColor="hyperlink"/>
      <w:u w:val="single"/>
    </w:rPr>
  </w:style>
  <w:style w:type="character" w:customStyle="1" w:styleId="shorttext">
    <w:name w:val="short_text"/>
    <w:basedOn w:val="DefaultParagraphFont"/>
    <w:rsid w:val="00A63465"/>
  </w:style>
  <w:style w:type="character" w:customStyle="1" w:styleId="hps">
    <w:name w:val="hps"/>
    <w:basedOn w:val="DefaultParagraphFont"/>
    <w:rsid w:val="00BC0BD3"/>
  </w:style>
  <w:style w:type="paragraph" w:styleId="NoSpacing">
    <w:name w:val="No Spacing"/>
    <w:uiPriority w:val="1"/>
    <w:qFormat/>
    <w:rsid w:val="001E680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3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501181-14AB-4F2D-A9AB-7FD38DC7F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1214</TotalTime>
  <Pages>1</Pages>
  <Words>1090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Tifany Lim</cp:lastModifiedBy>
  <cp:revision>798</cp:revision>
  <cp:lastPrinted>2014-02-12T05:45:00Z</cp:lastPrinted>
  <dcterms:created xsi:type="dcterms:W3CDTF">2013-12-13T08:41:00Z</dcterms:created>
  <dcterms:modified xsi:type="dcterms:W3CDTF">2020-08-02T10:18:00Z</dcterms:modified>
</cp:coreProperties>
</file>